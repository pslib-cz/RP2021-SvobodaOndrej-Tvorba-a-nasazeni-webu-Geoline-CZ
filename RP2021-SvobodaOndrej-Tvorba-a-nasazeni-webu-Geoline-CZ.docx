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37A926" w14:textId="77777777" w:rsidR="005561FB" w:rsidRDefault="00BF544C" w:rsidP="00BC280C">
      <w:r>
        <w:rPr>
          <w:noProof/>
        </w:rPr>
        <w:drawing>
          <wp:anchor distT="0" distB="0" distL="114300" distR="114300" simplePos="0" relativeHeight="251660800" behindDoc="0" locked="0" layoutInCell="1" allowOverlap="1" wp14:anchorId="734A5FA6" wp14:editId="07446994">
            <wp:simplePos x="0" y="0"/>
            <wp:positionH relativeFrom="column">
              <wp:posOffset>109220</wp:posOffset>
            </wp:positionH>
            <wp:positionV relativeFrom="paragraph">
              <wp:posOffset>172085</wp:posOffset>
            </wp:positionV>
            <wp:extent cx="1209675" cy="1209675"/>
            <wp:effectExtent l="0" t="0" r="9525" b="9525"/>
            <wp:wrapSquare wrapText="bothSides"/>
            <wp:docPr id="6" name="Grafický objekt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5E15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1" layoutInCell="1" allowOverlap="1" wp14:anchorId="6693196C" wp14:editId="34432917">
                <wp:simplePos x="0" y="0"/>
                <wp:positionH relativeFrom="margin">
                  <wp:posOffset>4445</wp:posOffset>
                </wp:positionH>
                <wp:positionV relativeFrom="margin">
                  <wp:posOffset>7925435</wp:posOffset>
                </wp:positionV>
                <wp:extent cx="5114925" cy="1511935"/>
                <wp:effectExtent l="0" t="0" r="0" b="0"/>
                <wp:wrapNone/>
                <wp:docPr id="4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14925" cy="15119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8F7E42" w14:textId="04CE482C" w:rsidR="00CB052F" w:rsidRPr="00B003CF" w:rsidRDefault="00CB052F" w:rsidP="005A2F14">
                            <w:pPr>
                              <w:pStyle w:val="InformaceTitulnstrany"/>
                              <w:tabs>
                                <w:tab w:val="clear" w:pos="2127"/>
                                <w:tab w:val="clear" w:pos="2552"/>
                                <w:tab w:val="right" w:pos="2268"/>
                                <w:tab w:val="left" w:pos="2977"/>
                              </w:tabs>
                            </w:pPr>
                            <w:r w:rsidRPr="00B003CF">
                              <w:tab/>
                              <w:t>Autor</w:t>
                            </w:r>
                            <w:r w:rsidRPr="00B003CF">
                              <w:tab/>
                            </w:r>
                            <w:sdt>
                              <w:sdtPr>
                                <w:rPr>
                                  <w:b/>
                                </w:rPr>
                                <w:alias w:val="Autor"/>
                                <w:tag w:val=""/>
                                <w:id w:val="1736815080"/>
                                <w:placeholder>
                                  <w:docPart w:val="7BC342D04B904A3999F8153058D34257"/>
                                </w:placeholder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1C1B26">
                                  <w:rPr>
                                    <w:b/>
                                  </w:rPr>
                                  <w:t>Ondřej Svoboda</w:t>
                                </w:r>
                              </w:sdtContent>
                            </w:sdt>
                          </w:p>
                          <w:p w14:paraId="73EB84A3" w14:textId="77777777" w:rsidR="00CB052F" w:rsidRPr="00B003CF" w:rsidRDefault="00CB052F" w:rsidP="005A2F14">
                            <w:pPr>
                              <w:pStyle w:val="InformaceTitulnstrany"/>
                              <w:tabs>
                                <w:tab w:val="clear" w:pos="2127"/>
                                <w:tab w:val="clear" w:pos="2552"/>
                                <w:tab w:val="right" w:pos="2268"/>
                                <w:tab w:val="left" w:pos="2977"/>
                              </w:tabs>
                            </w:pPr>
                            <w:r w:rsidRPr="00B003CF">
                              <w:tab/>
                              <w:t>Obor</w:t>
                            </w:r>
                            <w:r w:rsidRPr="00B003CF">
                              <w:tab/>
                            </w:r>
                            <w:r w:rsidRPr="00B003CF">
                              <w:rPr>
                                <w:b/>
                              </w:rPr>
                              <w:t>Technické lyceum</w:t>
                            </w:r>
                          </w:p>
                          <w:p w14:paraId="2D4C592D" w14:textId="6CAA93A8" w:rsidR="00CB052F" w:rsidRPr="00B003CF" w:rsidRDefault="00CB052F" w:rsidP="005A2F14">
                            <w:pPr>
                              <w:pStyle w:val="InformaceTitulnstrany"/>
                              <w:tabs>
                                <w:tab w:val="clear" w:pos="2127"/>
                                <w:tab w:val="clear" w:pos="2552"/>
                                <w:tab w:val="right" w:pos="2268"/>
                                <w:tab w:val="left" w:pos="2977"/>
                              </w:tabs>
                            </w:pPr>
                            <w:r w:rsidRPr="00B003CF">
                              <w:tab/>
                              <w:t>Vedoucí práce</w:t>
                            </w:r>
                            <w:r w:rsidRPr="00B003CF">
                              <w:tab/>
                            </w:r>
                            <w:r w:rsidRPr="00B003CF">
                              <w:rPr>
                                <w:b/>
                              </w:rPr>
                              <w:t xml:space="preserve">Ing. </w:t>
                            </w:r>
                            <w:r w:rsidR="00C052A1">
                              <w:rPr>
                                <w:b/>
                              </w:rPr>
                              <w:t xml:space="preserve">Tomáš Kazda, </w:t>
                            </w:r>
                            <w:proofErr w:type="spellStart"/>
                            <w:r w:rsidR="00C052A1">
                              <w:rPr>
                                <w:b/>
                              </w:rPr>
                              <w:t>DiS</w:t>
                            </w:r>
                            <w:proofErr w:type="spellEnd"/>
                            <w:r w:rsidR="00C052A1">
                              <w:rPr>
                                <w:b/>
                              </w:rPr>
                              <w:t>.</w:t>
                            </w:r>
                          </w:p>
                          <w:p w14:paraId="6505E5D7" w14:textId="64B7E5BE" w:rsidR="00CB052F" w:rsidRPr="00B003CF" w:rsidRDefault="00CB052F" w:rsidP="00C052A1">
                            <w:pPr>
                              <w:pStyle w:val="InformaceTitulnstrany"/>
                              <w:tabs>
                                <w:tab w:val="clear" w:pos="2127"/>
                                <w:tab w:val="clear" w:pos="2552"/>
                                <w:tab w:val="right" w:pos="2268"/>
                                <w:tab w:val="left" w:pos="2977"/>
                              </w:tabs>
                              <w:ind w:left="2977" w:hanging="2977"/>
                            </w:pPr>
                            <w:r w:rsidRPr="00B003CF">
                              <w:tab/>
                              <w:t>Školní rok</w:t>
                            </w:r>
                            <w:r w:rsidRPr="00B003CF">
                              <w:tab/>
                            </w:r>
                            <w:r w:rsidR="00C052A1">
                              <w:rPr>
                                <w:b/>
                              </w:rPr>
                              <w:t>2020/</w:t>
                            </w:r>
                            <w:r w:rsidR="007524C7">
                              <w:rPr>
                                <w:b/>
                              </w:rPr>
                              <w:t>20</w:t>
                            </w:r>
                            <w:r w:rsidR="00C052A1">
                              <w:rPr>
                                <w:b/>
                              </w:rPr>
                              <w:t>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93196C" id="_x0000_t202" coordsize="21600,21600" o:spt="202" path="m,l,21600r21600,l21600,xe">
                <v:stroke joinstyle="miter"/>
                <v:path gradientshapeok="t" o:connecttype="rect"/>
              </v:shapetype>
              <v:shape id="Text Box 43" o:spid="_x0000_s1026" type="#_x0000_t202" style="position:absolute;left:0;text-align:left;margin-left:.35pt;margin-top:624.05pt;width:402.75pt;height:119.05pt;z-index:25165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" filled="f" stroked="f">
                <v:textbox>
                  <w:txbxContent>
                    <w:p w14:paraId="388F7E42" w14:textId="04CE482C" w:rsidR="00CB052F" w:rsidRPr="00B003CF" w:rsidRDefault="00CB052F" w:rsidP="005A2F14">
                      <w:pPr>
                        <w:pStyle w:val="InformaceTitulnstrany"/>
                        <w:tabs>
                          <w:tab w:val="clear" w:pos="2127"/>
                          <w:tab w:val="clear" w:pos="2552"/>
                          <w:tab w:val="right" w:pos="2268"/>
                          <w:tab w:val="left" w:pos="2977"/>
                        </w:tabs>
                      </w:pPr>
                      <w:r w:rsidRPr="00B003CF">
                        <w:tab/>
                        <w:t>Autor</w:t>
                      </w:r>
                      <w:r w:rsidRPr="00B003CF">
                        <w:tab/>
                      </w:r>
                      <w:sdt>
                        <w:sdtPr>
                          <w:rPr>
                            <w:b/>
                          </w:rPr>
                          <w:alias w:val="Autor"/>
                          <w:tag w:val=""/>
                          <w:id w:val="1736815080"/>
                          <w:placeholder>
                            <w:docPart w:val="7BC342D04B904A3999F8153058D34257"/>
                          </w:placeholder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r w:rsidR="001C1B26">
                            <w:rPr>
                              <w:b/>
                            </w:rPr>
                            <w:t>Ondřej Svoboda</w:t>
                          </w:r>
                        </w:sdtContent>
                      </w:sdt>
                    </w:p>
                    <w:p w14:paraId="73EB84A3" w14:textId="77777777" w:rsidR="00CB052F" w:rsidRPr="00B003CF" w:rsidRDefault="00CB052F" w:rsidP="005A2F14">
                      <w:pPr>
                        <w:pStyle w:val="InformaceTitulnstrany"/>
                        <w:tabs>
                          <w:tab w:val="clear" w:pos="2127"/>
                          <w:tab w:val="clear" w:pos="2552"/>
                          <w:tab w:val="right" w:pos="2268"/>
                          <w:tab w:val="left" w:pos="2977"/>
                        </w:tabs>
                      </w:pPr>
                      <w:r w:rsidRPr="00B003CF">
                        <w:tab/>
                        <w:t>Obor</w:t>
                      </w:r>
                      <w:r w:rsidRPr="00B003CF">
                        <w:tab/>
                      </w:r>
                      <w:r w:rsidRPr="00B003CF">
                        <w:rPr>
                          <w:b/>
                        </w:rPr>
                        <w:t>Technické lyceum</w:t>
                      </w:r>
                    </w:p>
                    <w:p w14:paraId="2D4C592D" w14:textId="6CAA93A8" w:rsidR="00CB052F" w:rsidRPr="00B003CF" w:rsidRDefault="00CB052F" w:rsidP="005A2F14">
                      <w:pPr>
                        <w:pStyle w:val="InformaceTitulnstrany"/>
                        <w:tabs>
                          <w:tab w:val="clear" w:pos="2127"/>
                          <w:tab w:val="clear" w:pos="2552"/>
                          <w:tab w:val="right" w:pos="2268"/>
                          <w:tab w:val="left" w:pos="2977"/>
                        </w:tabs>
                      </w:pPr>
                      <w:r w:rsidRPr="00B003CF">
                        <w:tab/>
                        <w:t>Vedoucí práce</w:t>
                      </w:r>
                      <w:r w:rsidRPr="00B003CF">
                        <w:tab/>
                      </w:r>
                      <w:r w:rsidRPr="00B003CF">
                        <w:rPr>
                          <w:b/>
                        </w:rPr>
                        <w:t xml:space="preserve">Ing. </w:t>
                      </w:r>
                      <w:r w:rsidR="00C052A1">
                        <w:rPr>
                          <w:b/>
                        </w:rPr>
                        <w:t xml:space="preserve">Tomáš Kazda, </w:t>
                      </w:r>
                      <w:proofErr w:type="spellStart"/>
                      <w:r w:rsidR="00C052A1">
                        <w:rPr>
                          <w:b/>
                        </w:rPr>
                        <w:t>DiS</w:t>
                      </w:r>
                      <w:proofErr w:type="spellEnd"/>
                      <w:r w:rsidR="00C052A1">
                        <w:rPr>
                          <w:b/>
                        </w:rPr>
                        <w:t>.</w:t>
                      </w:r>
                    </w:p>
                    <w:p w14:paraId="6505E5D7" w14:textId="64B7E5BE" w:rsidR="00CB052F" w:rsidRPr="00B003CF" w:rsidRDefault="00CB052F" w:rsidP="00C052A1">
                      <w:pPr>
                        <w:pStyle w:val="InformaceTitulnstrany"/>
                        <w:tabs>
                          <w:tab w:val="clear" w:pos="2127"/>
                          <w:tab w:val="clear" w:pos="2552"/>
                          <w:tab w:val="right" w:pos="2268"/>
                          <w:tab w:val="left" w:pos="2977"/>
                        </w:tabs>
                        <w:ind w:left="2977" w:hanging="2977"/>
                      </w:pPr>
                      <w:r w:rsidRPr="00B003CF">
                        <w:tab/>
                        <w:t>Školní rok</w:t>
                      </w:r>
                      <w:r w:rsidRPr="00B003CF">
                        <w:tab/>
                      </w:r>
                      <w:r w:rsidR="00C052A1">
                        <w:rPr>
                          <w:b/>
                        </w:rPr>
                        <w:t>2020/</w:t>
                      </w:r>
                      <w:r w:rsidR="007524C7">
                        <w:rPr>
                          <w:b/>
                        </w:rPr>
                        <w:t>20</w:t>
                      </w:r>
                      <w:r w:rsidR="00C052A1">
                        <w:rPr>
                          <w:b/>
                        </w:rPr>
                        <w:t>21</w:t>
                      </w:r>
                    </w:p>
                  </w:txbxContent>
                </v:textbox>
                <w10:wrap anchorx="margin" anchory="margin"/>
                <w10:anchorlock/>
              </v:shape>
            </w:pict>
          </mc:Fallback>
        </mc:AlternateContent>
      </w:r>
      <w:r w:rsidR="003E5E15"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1" layoutInCell="1" allowOverlap="1" wp14:anchorId="0F8C1D91" wp14:editId="0D56FEB9">
                <wp:simplePos x="0" y="0"/>
                <wp:positionH relativeFrom="column">
                  <wp:posOffset>2102485</wp:posOffset>
                </wp:positionH>
                <wp:positionV relativeFrom="page">
                  <wp:posOffset>799465</wp:posOffset>
                </wp:positionV>
                <wp:extent cx="3731260" cy="835660"/>
                <wp:effectExtent l="0" t="0" r="0" b="3175"/>
                <wp:wrapNone/>
                <wp:docPr id="3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1260" cy="835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73AE47" w14:textId="77777777" w:rsidR="0059226A" w:rsidRPr="007B3B4B" w:rsidRDefault="0059226A" w:rsidP="00BA4A26">
                            <w:pPr>
                              <w:spacing w:before="0"/>
                              <w:jc w:val="left"/>
                              <w:rPr>
                                <w:rFonts w:ascii="Calibri" w:hAnsi="Calibri"/>
                                <w:sz w:val="32"/>
                              </w:rPr>
                            </w:pPr>
                            <w:r w:rsidRPr="007B3B4B">
                              <w:rPr>
                                <w:rFonts w:ascii="Calibri" w:hAnsi="Calibri"/>
                                <w:sz w:val="32"/>
                              </w:rPr>
                              <w:t xml:space="preserve">Střední průmyslová škola strojní </w:t>
                            </w:r>
                            <w:r w:rsidR="0003067F">
                              <w:rPr>
                                <w:rFonts w:ascii="Calibri" w:hAnsi="Calibri"/>
                                <w:sz w:val="32"/>
                              </w:rPr>
                              <w:br/>
                            </w:r>
                            <w:r w:rsidRPr="007B3B4B">
                              <w:rPr>
                                <w:rFonts w:ascii="Calibri" w:hAnsi="Calibri"/>
                                <w:sz w:val="32"/>
                              </w:rPr>
                              <w:t>a elektrotechnická a</w:t>
                            </w:r>
                            <w:r w:rsidR="007B3B4B">
                              <w:rPr>
                                <w:rFonts w:ascii="Calibri" w:hAnsi="Calibri"/>
                                <w:sz w:val="32"/>
                              </w:rPr>
                              <w:t xml:space="preserve"> </w:t>
                            </w:r>
                            <w:r w:rsidRPr="007B3B4B">
                              <w:rPr>
                                <w:rFonts w:ascii="Calibri" w:hAnsi="Calibri"/>
                                <w:sz w:val="32"/>
                              </w:rPr>
                              <w:t>Vyšší odborná škola, Liberec</w:t>
                            </w:r>
                            <w:r w:rsidR="007B3B4B" w:rsidRPr="007B3B4B">
                              <w:rPr>
                                <w:rFonts w:ascii="Calibri" w:hAnsi="Calibri"/>
                                <w:sz w:val="32"/>
                              </w:rPr>
                              <w:t> 1, Masarykova </w:t>
                            </w:r>
                            <w:r w:rsidRPr="007B3B4B">
                              <w:rPr>
                                <w:rFonts w:ascii="Calibri" w:hAnsi="Calibri"/>
                                <w:sz w:val="32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8C1D91" id="Text Box 18" o:spid="_x0000_s1027" type="#_x0000_t202" style="position:absolute;left:0;text-align:left;margin-left:165.55pt;margin-top:62.95pt;width:293.8pt;height:65.8pt;z-index:25165465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" stroked="f">
                <v:textbox style="mso-fit-shape-to-text:t">
                  <w:txbxContent>
                    <w:p w14:paraId="3773AE47" w14:textId="77777777" w:rsidR="0059226A" w:rsidRPr="007B3B4B" w:rsidRDefault="0059226A" w:rsidP="00BA4A26">
                      <w:pPr>
                        <w:spacing w:before="0"/>
                        <w:jc w:val="left"/>
                        <w:rPr>
                          <w:rFonts w:ascii="Calibri" w:hAnsi="Calibri"/>
                          <w:sz w:val="32"/>
                        </w:rPr>
                      </w:pPr>
                      <w:r w:rsidRPr="007B3B4B">
                        <w:rPr>
                          <w:rFonts w:ascii="Calibri" w:hAnsi="Calibri"/>
                          <w:sz w:val="32"/>
                        </w:rPr>
                        <w:t xml:space="preserve">Střední průmyslová škola strojní </w:t>
                      </w:r>
                      <w:r w:rsidR="0003067F">
                        <w:rPr>
                          <w:rFonts w:ascii="Calibri" w:hAnsi="Calibri"/>
                          <w:sz w:val="32"/>
                        </w:rPr>
                        <w:br/>
                      </w:r>
                      <w:r w:rsidRPr="007B3B4B">
                        <w:rPr>
                          <w:rFonts w:ascii="Calibri" w:hAnsi="Calibri"/>
                          <w:sz w:val="32"/>
                        </w:rPr>
                        <w:t>a elektrotechnická a</w:t>
                      </w:r>
                      <w:r w:rsidR="007B3B4B">
                        <w:rPr>
                          <w:rFonts w:ascii="Calibri" w:hAnsi="Calibri"/>
                          <w:sz w:val="32"/>
                        </w:rPr>
                        <w:t xml:space="preserve"> </w:t>
                      </w:r>
                      <w:r w:rsidRPr="007B3B4B">
                        <w:rPr>
                          <w:rFonts w:ascii="Calibri" w:hAnsi="Calibri"/>
                          <w:sz w:val="32"/>
                        </w:rPr>
                        <w:t>Vyšší odborná škola, Liberec</w:t>
                      </w:r>
                      <w:r w:rsidR="007B3B4B" w:rsidRPr="007B3B4B">
                        <w:rPr>
                          <w:rFonts w:ascii="Calibri" w:hAnsi="Calibri"/>
                          <w:sz w:val="32"/>
                        </w:rPr>
                        <w:t> 1, Masarykova </w:t>
                      </w:r>
                      <w:r w:rsidRPr="007B3B4B">
                        <w:rPr>
                          <w:rFonts w:ascii="Calibri" w:hAnsi="Calibri"/>
                          <w:sz w:val="32"/>
                        </w:rPr>
                        <w:t>3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3E5E15"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1" layoutInCell="1" allowOverlap="1" wp14:anchorId="5D76B7C7" wp14:editId="2E752C74">
                <wp:simplePos x="0" y="0"/>
                <wp:positionH relativeFrom="column">
                  <wp:posOffset>2068830</wp:posOffset>
                </wp:positionH>
                <wp:positionV relativeFrom="page">
                  <wp:posOffset>4048125</wp:posOffset>
                </wp:positionV>
                <wp:extent cx="4391025" cy="1199515"/>
                <wp:effectExtent l="0" t="0" r="9525" b="635"/>
                <wp:wrapNone/>
                <wp:docPr id="2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91025" cy="11995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rFonts w:ascii="Calibri" w:hAnsi="Calibri"/>
                                <w:caps/>
                                <w:sz w:val="48"/>
                                <w:szCs w:val="48"/>
                              </w:rPr>
                              <w:alias w:val="Název"/>
                              <w:tag w:val=""/>
                              <w:id w:val="-83075792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3106D0BA" w14:textId="6156C6FA" w:rsidR="007B3B4B" w:rsidRPr="0003067F" w:rsidRDefault="00EA69C0" w:rsidP="00BA4A26">
                                <w:pPr>
                                  <w:jc w:val="left"/>
                                  <w:rPr>
                                    <w:rFonts w:ascii="Calibri" w:hAnsi="Calibri"/>
                                    <w:caps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ascii="Calibri" w:hAnsi="Calibri"/>
                                    <w:caps/>
                                    <w:sz w:val="48"/>
                                    <w:szCs w:val="48"/>
                                  </w:rPr>
                                  <w:t>Tvorba a nasazení webu Geoline CZ</w:t>
                                </w:r>
                              </w:p>
                            </w:sdtContent>
                          </w:sdt>
                          <w:p w14:paraId="6D822DAF" w14:textId="10B8C9CE" w:rsidR="00535913" w:rsidRPr="007B3B4B" w:rsidRDefault="00BF544C" w:rsidP="00BA4A26">
                            <w:pPr>
                              <w:spacing w:before="600"/>
                              <w:jc w:val="left"/>
                              <w:rPr>
                                <w:rFonts w:ascii="Calibri" w:hAnsi="Calibri"/>
                                <w:sz w:val="36"/>
                              </w:rPr>
                            </w:pPr>
                            <w:r>
                              <w:rPr>
                                <w:rFonts w:ascii="Calibri" w:hAnsi="Calibri"/>
                                <w:sz w:val="36"/>
                              </w:rPr>
                              <w:t xml:space="preserve">Ročníková </w:t>
                            </w:r>
                            <w:r w:rsidR="0003067F">
                              <w:rPr>
                                <w:rFonts w:ascii="Calibri" w:hAnsi="Calibri"/>
                                <w:sz w:val="36"/>
                              </w:rPr>
                              <w:t>práce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76B7C7" id="Text Box 19" o:spid="_x0000_s1028" type="#_x0000_t202" style="position:absolute;left:0;text-align:left;margin-left:162.9pt;margin-top:318.75pt;width:345.75pt;height:94.45pt;z-index:25165568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" stroked="f">
                <v:textbox style="mso-fit-shape-to-text:t">
                  <w:txbxContent>
                    <w:sdt>
                      <w:sdtPr>
                        <w:rPr>
                          <w:rFonts w:ascii="Calibri" w:hAnsi="Calibri"/>
                          <w:caps/>
                          <w:sz w:val="48"/>
                          <w:szCs w:val="48"/>
                        </w:rPr>
                        <w:alias w:val="Název"/>
                        <w:tag w:val=""/>
                        <w:id w:val="-830757928"/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EndPr/>
                      <w:sdtContent>
                        <w:p w14:paraId="3106D0BA" w14:textId="6156C6FA" w:rsidR="007B3B4B" w:rsidRPr="0003067F" w:rsidRDefault="00EA69C0" w:rsidP="00BA4A26">
                          <w:pPr>
                            <w:jc w:val="left"/>
                            <w:rPr>
                              <w:rFonts w:ascii="Calibri" w:hAnsi="Calibri"/>
                              <w:caps/>
                              <w:sz w:val="48"/>
                              <w:szCs w:val="48"/>
                            </w:rPr>
                          </w:pPr>
                          <w:r>
                            <w:rPr>
                              <w:rFonts w:ascii="Calibri" w:hAnsi="Calibri"/>
                              <w:caps/>
                              <w:sz w:val="48"/>
                              <w:szCs w:val="48"/>
                            </w:rPr>
                            <w:t>Tvorba a nasazení webu Geoline CZ</w:t>
                          </w:r>
                        </w:p>
                      </w:sdtContent>
                    </w:sdt>
                    <w:p w14:paraId="6D822DAF" w14:textId="10B8C9CE" w:rsidR="00535913" w:rsidRPr="007B3B4B" w:rsidRDefault="00BF544C" w:rsidP="00BA4A26">
                      <w:pPr>
                        <w:spacing w:before="600"/>
                        <w:jc w:val="left"/>
                        <w:rPr>
                          <w:rFonts w:ascii="Calibri" w:hAnsi="Calibri"/>
                          <w:sz w:val="36"/>
                        </w:rPr>
                      </w:pPr>
                      <w:r>
                        <w:rPr>
                          <w:rFonts w:ascii="Calibri" w:hAnsi="Calibri"/>
                          <w:sz w:val="36"/>
                        </w:rPr>
                        <w:t xml:space="preserve">Ročníková </w:t>
                      </w:r>
                      <w:r w:rsidR="0003067F">
                        <w:rPr>
                          <w:rFonts w:ascii="Calibri" w:hAnsi="Calibri"/>
                          <w:sz w:val="36"/>
                        </w:rPr>
                        <w:t>práce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3E5E15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1" layoutInCell="1" allowOverlap="1" wp14:anchorId="60372BD7" wp14:editId="3F99BECE">
                <wp:simplePos x="0" y="0"/>
                <wp:positionH relativeFrom="margin">
                  <wp:posOffset>1728470</wp:posOffset>
                </wp:positionH>
                <wp:positionV relativeFrom="margin">
                  <wp:posOffset>0</wp:posOffset>
                </wp:positionV>
                <wp:extent cx="0" cy="9391650"/>
                <wp:effectExtent l="19050" t="19050" r="19050" b="10795"/>
                <wp:wrapNone/>
                <wp:docPr id="1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391650"/>
                        </a:xfrm>
                        <a:prstGeom prst="straightConnector1">
                          <a:avLst/>
                        </a:prstGeom>
                        <a:noFill/>
                        <a:ln w="38100" cap="rnd">
                          <a:solidFill>
                            <a:srgbClr val="BFBFBF"/>
                          </a:solidFill>
                          <a:prstDash val="sysDot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rgbClr val="243F6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100000</wp14:pctHeight>
                </wp14:sizeRelV>
              </wp:anchor>
            </w:drawing>
          </mc:Choice>
          <mc:Fallback>
            <w:pict>
              <v:shapetype w14:anchorId="21A01A9E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0" o:spid="_x0000_s1026" type="#_x0000_t32" style="position:absolute;margin-left:136.1pt;margin-top:0;width:0;height:739.5pt;z-index:251656704;visibility:visible;mso-wrap-style:square;mso-width-percent:0;mso-height-percent:100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1000;mso-width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" strokecolor="#bfbfbf" strokeweight="3pt">
                <v:stroke dashstyle="1 1" endcap="round"/>
                <v:shadow color="#243f60" opacity=".5" offset="1pt"/>
                <w10:wrap anchorx="margin" anchory="margin"/>
                <w10:anchorlock/>
              </v:shape>
            </w:pict>
          </mc:Fallback>
        </mc:AlternateContent>
      </w:r>
    </w:p>
    <w:p w14:paraId="2060CFE7" w14:textId="77777777" w:rsidR="005561FB" w:rsidRDefault="005561FB" w:rsidP="00BC280C">
      <w:pPr>
        <w:sectPr w:rsidR="005561FB" w:rsidSect="00E33E77">
          <w:pgSz w:w="11907" w:h="16840" w:code="9"/>
          <w:pgMar w:top="899" w:right="1418" w:bottom="1078" w:left="1418" w:header="709" w:footer="709" w:gutter="0"/>
          <w:pgNumType w:start="1"/>
          <w:cols w:space="708"/>
          <w:docGrid w:linePitch="360"/>
        </w:sectPr>
      </w:pPr>
    </w:p>
    <w:p w14:paraId="3D149421" w14:textId="77777777" w:rsidR="00442A7C" w:rsidRPr="00453AA3" w:rsidRDefault="00442A7C" w:rsidP="00BC280C">
      <w:pPr>
        <w:pStyle w:val="Sekce"/>
      </w:pPr>
      <w:r w:rsidRPr="00453AA3">
        <w:lastRenderedPageBreak/>
        <w:t>Anotace</w:t>
      </w:r>
      <w:r w:rsidR="00CB052F" w:rsidRPr="00453AA3">
        <w:t xml:space="preserve"> </w:t>
      </w:r>
      <w:r w:rsidRPr="00453AA3">
        <w:t>(Resumé)</w:t>
      </w:r>
    </w:p>
    <w:p w14:paraId="59838D34" w14:textId="3BAFFC5D" w:rsidR="00442A7C" w:rsidRDefault="00442A7C" w:rsidP="00E60C8B">
      <w:pPr>
        <w:pStyle w:val="Sta"/>
      </w:pPr>
      <w:r>
        <w:t xml:space="preserve">Práce se zabývá </w:t>
      </w:r>
      <w:r w:rsidR="002A5E52">
        <w:t xml:space="preserve">vytvořením a implementací </w:t>
      </w:r>
      <w:r w:rsidR="00212141">
        <w:t xml:space="preserve">moderního statického responzivního webu pro libereckou geodetickou firmu </w:t>
      </w:r>
      <w:proofErr w:type="spellStart"/>
      <w:r w:rsidR="00212141">
        <w:t>Geoline</w:t>
      </w:r>
      <w:proofErr w:type="spellEnd"/>
      <w:r w:rsidR="00212141">
        <w:t xml:space="preserve"> CZ</w:t>
      </w:r>
      <w:r w:rsidR="00A82131">
        <w:t>.</w:t>
      </w:r>
      <w:r w:rsidR="00521618">
        <w:t xml:space="preserve"> </w:t>
      </w:r>
      <w:r w:rsidR="0052093B">
        <w:t xml:space="preserve">Ke kódování webu je použito </w:t>
      </w:r>
      <w:r w:rsidR="009A3679">
        <w:t xml:space="preserve">převážně HTML a CSS. </w:t>
      </w:r>
      <w:r w:rsidR="00521618">
        <w:t xml:space="preserve"> </w:t>
      </w:r>
    </w:p>
    <w:p w14:paraId="6669B3A4" w14:textId="5FCD6F34" w:rsidR="00442A7C" w:rsidRDefault="00EF60F8" w:rsidP="005A77CC">
      <w:pPr>
        <w:pStyle w:val="Nezaazovannadpis"/>
        <w:rPr>
          <w:lang w:val="en-US"/>
        </w:rPr>
      </w:pPr>
      <w:r w:rsidRPr="00340639">
        <w:rPr>
          <w:lang w:val="en-US"/>
        </w:rPr>
        <w:t>Summary</w:t>
      </w:r>
    </w:p>
    <w:p w14:paraId="67300F41" w14:textId="6047AA40" w:rsidR="001C3924" w:rsidRPr="001C3924" w:rsidRDefault="001C3924" w:rsidP="001C3924">
      <w:pPr>
        <w:pStyle w:val="Sta"/>
        <w:rPr>
          <w:lang w:val="en-US"/>
        </w:rPr>
      </w:pPr>
      <w:r w:rsidRPr="001C3924">
        <w:rPr>
          <w:lang w:val="en-US"/>
        </w:rPr>
        <w:t xml:space="preserve">The work deals with the creation and implementation of a modern static responsive website for the geodetic company </w:t>
      </w:r>
      <w:proofErr w:type="spellStart"/>
      <w:r w:rsidRPr="001C3924">
        <w:rPr>
          <w:lang w:val="en-US"/>
        </w:rPr>
        <w:t>Geoline</w:t>
      </w:r>
      <w:proofErr w:type="spellEnd"/>
      <w:r w:rsidRPr="001C3924">
        <w:rPr>
          <w:lang w:val="en-US"/>
        </w:rPr>
        <w:t xml:space="preserve"> CZ</w:t>
      </w:r>
      <w:r>
        <w:rPr>
          <w:lang w:val="en-US"/>
        </w:rPr>
        <w:t xml:space="preserve"> based in Liberec</w:t>
      </w:r>
      <w:r w:rsidRPr="001C3924">
        <w:rPr>
          <w:lang w:val="en-US"/>
        </w:rPr>
        <w:t xml:space="preserve">. Mostly HTML and CSS are used to </w:t>
      </w:r>
      <w:r>
        <w:rPr>
          <w:lang w:val="en-US"/>
        </w:rPr>
        <w:t>code</w:t>
      </w:r>
      <w:r w:rsidRPr="001C3924">
        <w:rPr>
          <w:lang w:val="en-US"/>
        </w:rPr>
        <w:t xml:space="preserve"> the website.</w:t>
      </w:r>
    </w:p>
    <w:p w14:paraId="09E4A68C" w14:textId="77777777" w:rsidR="00442A7C" w:rsidRPr="00453AA3" w:rsidRDefault="00442A7C" w:rsidP="005A77CC">
      <w:pPr>
        <w:pStyle w:val="Nezaazovannadpis"/>
      </w:pPr>
      <w:r w:rsidRPr="00453AA3">
        <w:t>Čestné prohlášení</w:t>
      </w:r>
    </w:p>
    <w:p w14:paraId="23D60E8C" w14:textId="2A7E841C" w:rsidR="00442A7C" w:rsidRDefault="00442A7C" w:rsidP="00E60C8B">
      <w:pPr>
        <w:pStyle w:val="Sta"/>
      </w:pPr>
      <w:r>
        <w:t xml:space="preserve">Prohlašuji, </w:t>
      </w:r>
      <w:r w:rsidR="00BF544C">
        <w:t>že jsem předkládanou</w:t>
      </w:r>
      <w:r w:rsidR="00B8318F">
        <w:t xml:space="preserve"> </w:t>
      </w:r>
      <w:r w:rsidR="00BF544C">
        <w:t>ročníkovou</w:t>
      </w:r>
      <w:r>
        <w:t xml:space="preserve"> práci vypracoval sám a uvedl jsem veškerou použitou literaturu a bibliografické citace.</w:t>
      </w:r>
    </w:p>
    <w:p w14:paraId="65F8CFDD" w14:textId="1AE5196B" w:rsidR="00D5405A" w:rsidRDefault="009C2343" w:rsidP="0003067F">
      <w:pPr>
        <w:pStyle w:val="Podpisovdek"/>
      </w:pPr>
      <w:r>
        <w:t>V </w:t>
      </w:r>
      <w:r w:rsidR="009B3D6A">
        <w:t xml:space="preserve">Liberci dne </w:t>
      </w:r>
      <w:fldSimple w:instr=" DATE   \* MERGEFORMAT ">
        <w:r w:rsidR="00DB18F7">
          <w:rPr>
            <w:noProof/>
          </w:rPr>
          <w:t>02.06.2021</w:t>
        </w:r>
      </w:fldSimple>
      <w:r w:rsidR="009B3D6A">
        <w:tab/>
      </w:r>
      <w:r w:rsidR="009B3D6A">
        <w:tab/>
      </w:r>
    </w:p>
    <w:p w14:paraId="154B3907" w14:textId="777C17F8" w:rsidR="009B3D6A" w:rsidRPr="00075D20" w:rsidRDefault="009B3D6A" w:rsidP="00CB1CD9">
      <w:pPr>
        <w:pStyle w:val="Jmnopodpodpisovmdkem"/>
      </w:pPr>
      <w:r>
        <w:tab/>
      </w:r>
      <w:sdt>
        <w:sdtPr>
          <w:alias w:val="Autor"/>
          <w:tag w:val=""/>
          <w:id w:val="172458754"/>
          <w:placeholder>
            <w:docPart w:val="019AACDE981A43238B998FB293076125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r w:rsidR="001C1B26">
            <w:t>Ondřej Svoboda</w:t>
          </w:r>
        </w:sdtContent>
      </w:sdt>
    </w:p>
    <w:p w14:paraId="01D77459" w14:textId="77777777" w:rsidR="00CB49D1" w:rsidRDefault="00CB1CD9" w:rsidP="00CB1CD9">
      <w:pPr>
        <w:pStyle w:val="Sekce"/>
      </w:pPr>
      <w:r>
        <w:lastRenderedPageBreak/>
        <w:t>Obsah</w:t>
      </w:r>
    </w:p>
    <w:p w14:paraId="6AAED011" w14:textId="2115B184" w:rsidR="00EF74D1" w:rsidRDefault="00ED52D8">
      <w:pPr>
        <w:pStyle w:val="Obsah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en-GB" w:eastAsia="en-GB"/>
        </w:rPr>
      </w:pPr>
      <w:r>
        <w:fldChar w:fldCharType="begin"/>
      </w:r>
      <w:r>
        <w:instrText xml:space="preserve"> TOC \h \z \u \t "Nečíslovaná kapitola;1;Kapitola;1;Podkapitola;2;Podpodkapitola;3;Příloha;1" </w:instrText>
      </w:r>
      <w:r>
        <w:fldChar w:fldCharType="separate"/>
      </w:r>
      <w:hyperlink w:anchor="_Toc73484226" w:history="1">
        <w:r w:rsidR="00EF74D1" w:rsidRPr="00BE6523">
          <w:rPr>
            <w:rStyle w:val="Hypertextovodkaz"/>
            <w:noProof/>
          </w:rPr>
          <w:t>Úvod</w:t>
        </w:r>
        <w:r w:rsidR="00EF74D1">
          <w:rPr>
            <w:noProof/>
            <w:webHidden/>
          </w:rPr>
          <w:tab/>
        </w:r>
        <w:r w:rsidR="00EF74D1">
          <w:rPr>
            <w:noProof/>
            <w:webHidden/>
          </w:rPr>
          <w:fldChar w:fldCharType="begin"/>
        </w:r>
        <w:r w:rsidR="00EF74D1">
          <w:rPr>
            <w:noProof/>
            <w:webHidden/>
          </w:rPr>
          <w:instrText xml:space="preserve"> PAGEREF _Toc73484226 \h </w:instrText>
        </w:r>
        <w:r w:rsidR="00EF74D1">
          <w:rPr>
            <w:noProof/>
            <w:webHidden/>
          </w:rPr>
        </w:r>
        <w:r w:rsidR="00EF74D1">
          <w:rPr>
            <w:noProof/>
            <w:webHidden/>
          </w:rPr>
          <w:fldChar w:fldCharType="separate"/>
        </w:r>
        <w:r w:rsidR="00DB18F7">
          <w:rPr>
            <w:noProof/>
            <w:webHidden/>
          </w:rPr>
          <w:t>1</w:t>
        </w:r>
        <w:r w:rsidR="00EF74D1">
          <w:rPr>
            <w:noProof/>
            <w:webHidden/>
          </w:rPr>
          <w:fldChar w:fldCharType="end"/>
        </w:r>
      </w:hyperlink>
    </w:p>
    <w:p w14:paraId="4F71193B" w14:textId="55624FD0" w:rsidR="00EF74D1" w:rsidRDefault="00F556FC">
      <w:pPr>
        <w:pStyle w:val="Obsah1"/>
        <w:tabs>
          <w:tab w:val="left" w:pos="720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en-GB" w:eastAsia="en-GB"/>
        </w:rPr>
      </w:pPr>
      <w:hyperlink w:anchor="_Toc73484227" w:history="1">
        <w:r w:rsidR="00EF74D1" w:rsidRPr="00BE6523">
          <w:rPr>
            <w:rStyle w:val="Hypertextovodkaz"/>
            <w:noProof/>
          </w:rPr>
          <w:t>1</w:t>
        </w:r>
        <w:r w:rsidR="00EF74D1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  <w:lang w:val="en-GB" w:eastAsia="en-GB"/>
          </w:rPr>
          <w:tab/>
        </w:r>
        <w:r w:rsidR="00EF74D1" w:rsidRPr="00BE6523">
          <w:rPr>
            <w:rStyle w:val="Hypertextovodkaz"/>
            <w:noProof/>
          </w:rPr>
          <w:t>Návrh designu webu</w:t>
        </w:r>
        <w:r w:rsidR="00EF74D1">
          <w:rPr>
            <w:noProof/>
            <w:webHidden/>
          </w:rPr>
          <w:tab/>
        </w:r>
        <w:r w:rsidR="00EF74D1">
          <w:rPr>
            <w:noProof/>
            <w:webHidden/>
          </w:rPr>
          <w:fldChar w:fldCharType="begin"/>
        </w:r>
        <w:r w:rsidR="00EF74D1">
          <w:rPr>
            <w:noProof/>
            <w:webHidden/>
          </w:rPr>
          <w:instrText xml:space="preserve"> PAGEREF _Toc73484227 \h </w:instrText>
        </w:r>
        <w:r w:rsidR="00EF74D1">
          <w:rPr>
            <w:noProof/>
            <w:webHidden/>
          </w:rPr>
        </w:r>
        <w:r w:rsidR="00EF74D1">
          <w:rPr>
            <w:noProof/>
            <w:webHidden/>
          </w:rPr>
          <w:fldChar w:fldCharType="separate"/>
        </w:r>
        <w:r w:rsidR="00DB18F7">
          <w:rPr>
            <w:noProof/>
            <w:webHidden/>
          </w:rPr>
          <w:t>2</w:t>
        </w:r>
        <w:r w:rsidR="00EF74D1">
          <w:rPr>
            <w:noProof/>
            <w:webHidden/>
          </w:rPr>
          <w:fldChar w:fldCharType="end"/>
        </w:r>
      </w:hyperlink>
    </w:p>
    <w:p w14:paraId="40E1CC58" w14:textId="133E2EE0" w:rsidR="00EF74D1" w:rsidRDefault="00F556FC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3484228" w:history="1">
        <w:r w:rsidR="00EF74D1" w:rsidRPr="00BE6523">
          <w:rPr>
            <w:rStyle w:val="Hypertextovodkaz"/>
            <w:noProof/>
          </w:rPr>
          <w:t>1.1</w:t>
        </w:r>
        <w:r w:rsidR="00EF74D1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EF74D1" w:rsidRPr="00BE6523">
          <w:rPr>
            <w:rStyle w:val="Hypertextovodkaz"/>
            <w:noProof/>
          </w:rPr>
          <w:t>Požadavky zadavatele</w:t>
        </w:r>
        <w:r w:rsidR="00EF74D1">
          <w:rPr>
            <w:noProof/>
            <w:webHidden/>
          </w:rPr>
          <w:tab/>
        </w:r>
        <w:r w:rsidR="00EF74D1">
          <w:rPr>
            <w:noProof/>
            <w:webHidden/>
          </w:rPr>
          <w:fldChar w:fldCharType="begin"/>
        </w:r>
        <w:r w:rsidR="00EF74D1">
          <w:rPr>
            <w:noProof/>
            <w:webHidden/>
          </w:rPr>
          <w:instrText xml:space="preserve"> PAGEREF _Toc73484228 \h </w:instrText>
        </w:r>
        <w:r w:rsidR="00EF74D1">
          <w:rPr>
            <w:noProof/>
            <w:webHidden/>
          </w:rPr>
        </w:r>
        <w:r w:rsidR="00EF74D1">
          <w:rPr>
            <w:noProof/>
            <w:webHidden/>
          </w:rPr>
          <w:fldChar w:fldCharType="separate"/>
        </w:r>
        <w:r w:rsidR="00DB18F7">
          <w:rPr>
            <w:noProof/>
            <w:webHidden/>
          </w:rPr>
          <w:t>2</w:t>
        </w:r>
        <w:r w:rsidR="00EF74D1">
          <w:rPr>
            <w:noProof/>
            <w:webHidden/>
          </w:rPr>
          <w:fldChar w:fldCharType="end"/>
        </w:r>
      </w:hyperlink>
    </w:p>
    <w:p w14:paraId="316912A1" w14:textId="31BF0DA2" w:rsidR="00EF74D1" w:rsidRDefault="00F556FC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3484229" w:history="1">
        <w:r w:rsidR="00EF74D1" w:rsidRPr="00BE6523">
          <w:rPr>
            <w:rStyle w:val="Hypertextovodkaz"/>
            <w:noProof/>
          </w:rPr>
          <w:t>1.2</w:t>
        </w:r>
        <w:r w:rsidR="00EF74D1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EF74D1" w:rsidRPr="00BE6523">
          <w:rPr>
            <w:rStyle w:val="Hypertextovodkaz"/>
            <w:noProof/>
          </w:rPr>
          <w:t>Barvy</w:t>
        </w:r>
        <w:r w:rsidR="00EF74D1">
          <w:rPr>
            <w:noProof/>
            <w:webHidden/>
          </w:rPr>
          <w:tab/>
        </w:r>
        <w:r w:rsidR="00EF74D1">
          <w:rPr>
            <w:noProof/>
            <w:webHidden/>
          </w:rPr>
          <w:fldChar w:fldCharType="begin"/>
        </w:r>
        <w:r w:rsidR="00EF74D1">
          <w:rPr>
            <w:noProof/>
            <w:webHidden/>
          </w:rPr>
          <w:instrText xml:space="preserve"> PAGEREF _Toc73484229 \h </w:instrText>
        </w:r>
        <w:r w:rsidR="00EF74D1">
          <w:rPr>
            <w:noProof/>
            <w:webHidden/>
          </w:rPr>
        </w:r>
        <w:r w:rsidR="00EF74D1">
          <w:rPr>
            <w:noProof/>
            <w:webHidden/>
          </w:rPr>
          <w:fldChar w:fldCharType="separate"/>
        </w:r>
        <w:r w:rsidR="00DB18F7">
          <w:rPr>
            <w:noProof/>
            <w:webHidden/>
          </w:rPr>
          <w:t>3</w:t>
        </w:r>
        <w:r w:rsidR="00EF74D1">
          <w:rPr>
            <w:noProof/>
            <w:webHidden/>
          </w:rPr>
          <w:fldChar w:fldCharType="end"/>
        </w:r>
      </w:hyperlink>
    </w:p>
    <w:p w14:paraId="26FC68FB" w14:textId="456EF5F8" w:rsidR="00EF74D1" w:rsidRDefault="00F556FC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3484230" w:history="1">
        <w:r w:rsidR="00EF74D1" w:rsidRPr="00BE6523">
          <w:rPr>
            <w:rStyle w:val="Hypertextovodkaz"/>
            <w:noProof/>
          </w:rPr>
          <w:t>1.3</w:t>
        </w:r>
        <w:r w:rsidR="00EF74D1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EF74D1" w:rsidRPr="00BE6523">
          <w:rPr>
            <w:rStyle w:val="Hypertextovodkaz"/>
            <w:noProof/>
          </w:rPr>
          <w:t>Layout</w:t>
        </w:r>
        <w:r w:rsidR="00EF74D1">
          <w:rPr>
            <w:noProof/>
            <w:webHidden/>
          </w:rPr>
          <w:tab/>
        </w:r>
        <w:r w:rsidR="00EF74D1">
          <w:rPr>
            <w:noProof/>
            <w:webHidden/>
          </w:rPr>
          <w:fldChar w:fldCharType="begin"/>
        </w:r>
        <w:r w:rsidR="00EF74D1">
          <w:rPr>
            <w:noProof/>
            <w:webHidden/>
          </w:rPr>
          <w:instrText xml:space="preserve"> PAGEREF _Toc73484230 \h </w:instrText>
        </w:r>
        <w:r w:rsidR="00EF74D1">
          <w:rPr>
            <w:noProof/>
            <w:webHidden/>
          </w:rPr>
        </w:r>
        <w:r w:rsidR="00EF74D1">
          <w:rPr>
            <w:noProof/>
            <w:webHidden/>
          </w:rPr>
          <w:fldChar w:fldCharType="separate"/>
        </w:r>
        <w:r w:rsidR="00DB18F7">
          <w:rPr>
            <w:noProof/>
            <w:webHidden/>
          </w:rPr>
          <w:t>3</w:t>
        </w:r>
        <w:r w:rsidR="00EF74D1">
          <w:rPr>
            <w:noProof/>
            <w:webHidden/>
          </w:rPr>
          <w:fldChar w:fldCharType="end"/>
        </w:r>
      </w:hyperlink>
    </w:p>
    <w:p w14:paraId="3C542B64" w14:textId="230973C8" w:rsidR="00EF74D1" w:rsidRDefault="00F556FC">
      <w:pPr>
        <w:pStyle w:val="Obsah3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GB" w:eastAsia="en-GB"/>
        </w:rPr>
      </w:pPr>
      <w:hyperlink w:anchor="_Toc73484231" w:history="1">
        <w:r w:rsidR="00EF74D1" w:rsidRPr="00BE6523">
          <w:rPr>
            <w:rStyle w:val="Hypertextovodkaz"/>
            <w:noProof/>
          </w:rPr>
          <w:t>1.3.1</w:t>
        </w:r>
        <w:r w:rsidR="00EF74D1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n-GB" w:eastAsia="en-GB"/>
          </w:rPr>
          <w:tab/>
        </w:r>
        <w:r w:rsidR="00EF74D1" w:rsidRPr="00BE6523">
          <w:rPr>
            <w:rStyle w:val="Hypertextovodkaz"/>
            <w:noProof/>
          </w:rPr>
          <w:t>Desktop-first layout</w:t>
        </w:r>
        <w:r w:rsidR="00EF74D1">
          <w:rPr>
            <w:noProof/>
            <w:webHidden/>
          </w:rPr>
          <w:tab/>
        </w:r>
        <w:r w:rsidR="00EF74D1">
          <w:rPr>
            <w:noProof/>
            <w:webHidden/>
          </w:rPr>
          <w:fldChar w:fldCharType="begin"/>
        </w:r>
        <w:r w:rsidR="00EF74D1">
          <w:rPr>
            <w:noProof/>
            <w:webHidden/>
          </w:rPr>
          <w:instrText xml:space="preserve"> PAGEREF _Toc73484231 \h </w:instrText>
        </w:r>
        <w:r w:rsidR="00EF74D1">
          <w:rPr>
            <w:noProof/>
            <w:webHidden/>
          </w:rPr>
        </w:r>
        <w:r w:rsidR="00EF74D1">
          <w:rPr>
            <w:noProof/>
            <w:webHidden/>
          </w:rPr>
          <w:fldChar w:fldCharType="separate"/>
        </w:r>
        <w:r w:rsidR="00DB18F7">
          <w:rPr>
            <w:noProof/>
            <w:webHidden/>
          </w:rPr>
          <w:t>4</w:t>
        </w:r>
        <w:r w:rsidR="00EF74D1">
          <w:rPr>
            <w:noProof/>
            <w:webHidden/>
          </w:rPr>
          <w:fldChar w:fldCharType="end"/>
        </w:r>
      </w:hyperlink>
    </w:p>
    <w:p w14:paraId="04117CBD" w14:textId="1CA2A087" w:rsidR="00EF74D1" w:rsidRDefault="00F556FC">
      <w:pPr>
        <w:pStyle w:val="Obsah3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GB" w:eastAsia="en-GB"/>
        </w:rPr>
      </w:pPr>
      <w:hyperlink w:anchor="_Toc73484232" w:history="1">
        <w:r w:rsidR="00EF74D1" w:rsidRPr="00BE6523">
          <w:rPr>
            <w:rStyle w:val="Hypertextovodkaz"/>
            <w:noProof/>
          </w:rPr>
          <w:t>1.3.2</w:t>
        </w:r>
        <w:r w:rsidR="00EF74D1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n-GB" w:eastAsia="en-GB"/>
          </w:rPr>
          <w:tab/>
        </w:r>
        <w:r w:rsidR="00EF74D1" w:rsidRPr="00BE6523">
          <w:rPr>
            <w:rStyle w:val="Hypertextovodkaz"/>
            <w:noProof/>
          </w:rPr>
          <w:t>Mobile-first layout</w:t>
        </w:r>
        <w:r w:rsidR="00EF74D1">
          <w:rPr>
            <w:noProof/>
            <w:webHidden/>
          </w:rPr>
          <w:tab/>
        </w:r>
        <w:r w:rsidR="00EF74D1">
          <w:rPr>
            <w:noProof/>
            <w:webHidden/>
          </w:rPr>
          <w:fldChar w:fldCharType="begin"/>
        </w:r>
        <w:r w:rsidR="00EF74D1">
          <w:rPr>
            <w:noProof/>
            <w:webHidden/>
          </w:rPr>
          <w:instrText xml:space="preserve"> PAGEREF _Toc73484232 \h </w:instrText>
        </w:r>
        <w:r w:rsidR="00EF74D1">
          <w:rPr>
            <w:noProof/>
            <w:webHidden/>
          </w:rPr>
        </w:r>
        <w:r w:rsidR="00EF74D1">
          <w:rPr>
            <w:noProof/>
            <w:webHidden/>
          </w:rPr>
          <w:fldChar w:fldCharType="separate"/>
        </w:r>
        <w:r w:rsidR="00DB18F7">
          <w:rPr>
            <w:noProof/>
            <w:webHidden/>
          </w:rPr>
          <w:t>4</w:t>
        </w:r>
        <w:r w:rsidR="00EF74D1">
          <w:rPr>
            <w:noProof/>
            <w:webHidden/>
          </w:rPr>
          <w:fldChar w:fldCharType="end"/>
        </w:r>
      </w:hyperlink>
    </w:p>
    <w:p w14:paraId="2DEB173C" w14:textId="4948874D" w:rsidR="00EF74D1" w:rsidRDefault="00F556FC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3484233" w:history="1">
        <w:r w:rsidR="00EF74D1" w:rsidRPr="00BE6523">
          <w:rPr>
            <w:rStyle w:val="Hypertextovodkaz"/>
            <w:noProof/>
          </w:rPr>
          <w:t>1.4</w:t>
        </w:r>
        <w:r w:rsidR="00EF74D1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EF74D1" w:rsidRPr="00BE6523">
          <w:rPr>
            <w:rStyle w:val="Hypertextovodkaz"/>
            <w:noProof/>
          </w:rPr>
          <w:t>Fonty a ikony</w:t>
        </w:r>
        <w:r w:rsidR="00EF74D1">
          <w:rPr>
            <w:noProof/>
            <w:webHidden/>
          </w:rPr>
          <w:tab/>
        </w:r>
        <w:r w:rsidR="00EF74D1">
          <w:rPr>
            <w:noProof/>
            <w:webHidden/>
          </w:rPr>
          <w:fldChar w:fldCharType="begin"/>
        </w:r>
        <w:r w:rsidR="00EF74D1">
          <w:rPr>
            <w:noProof/>
            <w:webHidden/>
          </w:rPr>
          <w:instrText xml:space="preserve"> PAGEREF _Toc73484233 \h </w:instrText>
        </w:r>
        <w:r w:rsidR="00EF74D1">
          <w:rPr>
            <w:noProof/>
            <w:webHidden/>
          </w:rPr>
        </w:r>
        <w:r w:rsidR="00EF74D1">
          <w:rPr>
            <w:noProof/>
            <w:webHidden/>
          </w:rPr>
          <w:fldChar w:fldCharType="separate"/>
        </w:r>
        <w:r w:rsidR="00DB18F7">
          <w:rPr>
            <w:noProof/>
            <w:webHidden/>
          </w:rPr>
          <w:t>5</w:t>
        </w:r>
        <w:r w:rsidR="00EF74D1">
          <w:rPr>
            <w:noProof/>
            <w:webHidden/>
          </w:rPr>
          <w:fldChar w:fldCharType="end"/>
        </w:r>
      </w:hyperlink>
    </w:p>
    <w:p w14:paraId="2EE71198" w14:textId="618A8565" w:rsidR="00EF74D1" w:rsidRDefault="00F556FC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3484234" w:history="1">
        <w:r w:rsidR="00EF74D1" w:rsidRPr="00BE6523">
          <w:rPr>
            <w:rStyle w:val="Hypertextovodkaz"/>
            <w:noProof/>
          </w:rPr>
          <w:t>1.5</w:t>
        </w:r>
        <w:r w:rsidR="00EF74D1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EF74D1" w:rsidRPr="00BE6523">
          <w:rPr>
            <w:rStyle w:val="Hypertextovodkaz"/>
            <w:noProof/>
          </w:rPr>
          <w:t>Design stránek</w:t>
        </w:r>
        <w:r w:rsidR="00EF74D1">
          <w:rPr>
            <w:noProof/>
            <w:webHidden/>
          </w:rPr>
          <w:tab/>
        </w:r>
        <w:r w:rsidR="00EF74D1">
          <w:rPr>
            <w:noProof/>
            <w:webHidden/>
          </w:rPr>
          <w:fldChar w:fldCharType="begin"/>
        </w:r>
        <w:r w:rsidR="00EF74D1">
          <w:rPr>
            <w:noProof/>
            <w:webHidden/>
          </w:rPr>
          <w:instrText xml:space="preserve"> PAGEREF _Toc73484234 \h </w:instrText>
        </w:r>
        <w:r w:rsidR="00EF74D1">
          <w:rPr>
            <w:noProof/>
            <w:webHidden/>
          </w:rPr>
        </w:r>
        <w:r w:rsidR="00EF74D1">
          <w:rPr>
            <w:noProof/>
            <w:webHidden/>
          </w:rPr>
          <w:fldChar w:fldCharType="separate"/>
        </w:r>
        <w:r w:rsidR="00DB18F7">
          <w:rPr>
            <w:noProof/>
            <w:webHidden/>
          </w:rPr>
          <w:t>5</w:t>
        </w:r>
        <w:r w:rsidR="00EF74D1">
          <w:rPr>
            <w:noProof/>
            <w:webHidden/>
          </w:rPr>
          <w:fldChar w:fldCharType="end"/>
        </w:r>
      </w:hyperlink>
    </w:p>
    <w:p w14:paraId="719AC1EB" w14:textId="33814B3B" w:rsidR="00EF74D1" w:rsidRDefault="00F556FC">
      <w:pPr>
        <w:pStyle w:val="Obsah3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GB" w:eastAsia="en-GB"/>
        </w:rPr>
      </w:pPr>
      <w:hyperlink w:anchor="_Toc73484235" w:history="1">
        <w:r w:rsidR="00EF74D1" w:rsidRPr="00BE6523">
          <w:rPr>
            <w:rStyle w:val="Hypertextovodkaz"/>
            <w:noProof/>
          </w:rPr>
          <w:t>1.5.1</w:t>
        </w:r>
        <w:r w:rsidR="00EF74D1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n-GB" w:eastAsia="en-GB"/>
          </w:rPr>
          <w:tab/>
        </w:r>
        <w:r w:rsidR="00EF74D1" w:rsidRPr="00BE6523">
          <w:rPr>
            <w:rStyle w:val="Hypertextovodkaz"/>
            <w:noProof/>
          </w:rPr>
          <w:t>Domovská stránka</w:t>
        </w:r>
        <w:r w:rsidR="00EF74D1">
          <w:rPr>
            <w:noProof/>
            <w:webHidden/>
          </w:rPr>
          <w:tab/>
        </w:r>
        <w:r w:rsidR="00EF74D1">
          <w:rPr>
            <w:noProof/>
            <w:webHidden/>
          </w:rPr>
          <w:fldChar w:fldCharType="begin"/>
        </w:r>
        <w:r w:rsidR="00EF74D1">
          <w:rPr>
            <w:noProof/>
            <w:webHidden/>
          </w:rPr>
          <w:instrText xml:space="preserve"> PAGEREF _Toc73484235 \h </w:instrText>
        </w:r>
        <w:r w:rsidR="00EF74D1">
          <w:rPr>
            <w:noProof/>
            <w:webHidden/>
          </w:rPr>
        </w:r>
        <w:r w:rsidR="00EF74D1">
          <w:rPr>
            <w:noProof/>
            <w:webHidden/>
          </w:rPr>
          <w:fldChar w:fldCharType="separate"/>
        </w:r>
        <w:r w:rsidR="00DB18F7">
          <w:rPr>
            <w:noProof/>
            <w:webHidden/>
          </w:rPr>
          <w:t>5</w:t>
        </w:r>
        <w:r w:rsidR="00EF74D1">
          <w:rPr>
            <w:noProof/>
            <w:webHidden/>
          </w:rPr>
          <w:fldChar w:fldCharType="end"/>
        </w:r>
      </w:hyperlink>
    </w:p>
    <w:p w14:paraId="590E3C12" w14:textId="026C92C3" w:rsidR="00EF74D1" w:rsidRDefault="00F556FC">
      <w:pPr>
        <w:pStyle w:val="Obsah3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GB" w:eastAsia="en-GB"/>
        </w:rPr>
      </w:pPr>
      <w:hyperlink w:anchor="_Toc73484236" w:history="1">
        <w:r w:rsidR="00EF74D1" w:rsidRPr="00BE6523">
          <w:rPr>
            <w:rStyle w:val="Hypertextovodkaz"/>
            <w:noProof/>
          </w:rPr>
          <w:t>1.5.2</w:t>
        </w:r>
        <w:r w:rsidR="00EF74D1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n-GB" w:eastAsia="en-GB"/>
          </w:rPr>
          <w:tab/>
        </w:r>
        <w:r w:rsidR="00EF74D1" w:rsidRPr="00BE6523">
          <w:rPr>
            <w:rStyle w:val="Hypertextovodkaz"/>
            <w:noProof/>
          </w:rPr>
          <w:t>Stránka O nás</w:t>
        </w:r>
        <w:r w:rsidR="00EF74D1">
          <w:rPr>
            <w:noProof/>
            <w:webHidden/>
          </w:rPr>
          <w:tab/>
        </w:r>
        <w:r w:rsidR="00EF74D1">
          <w:rPr>
            <w:noProof/>
            <w:webHidden/>
          </w:rPr>
          <w:fldChar w:fldCharType="begin"/>
        </w:r>
        <w:r w:rsidR="00EF74D1">
          <w:rPr>
            <w:noProof/>
            <w:webHidden/>
          </w:rPr>
          <w:instrText xml:space="preserve"> PAGEREF _Toc73484236 \h </w:instrText>
        </w:r>
        <w:r w:rsidR="00EF74D1">
          <w:rPr>
            <w:noProof/>
            <w:webHidden/>
          </w:rPr>
        </w:r>
        <w:r w:rsidR="00EF74D1">
          <w:rPr>
            <w:noProof/>
            <w:webHidden/>
          </w:rPr>
          <w:fldChar w:fldCharType="separate"/>
        </w:r>
        <w:r w:rsidR="00DB18F7">
          <w:rPr>
            <w:noProof/>
            <w:webHidden/>
          </w:rPr>
          <w:t>8</w:t>
        </w:r>
        <w:r w:rsidR="00EF74D1">
          <w:rPr>
            <w:noProof/>
            <w:webHidden/>
          </w:rPr>
          <w:fldChar w:fldCharType="end"/>
        </w:r>
      </w:hyperlink>
    </w:p>
    <w:p w14:paraId="1223675E" w14:textId="31361525" w:rsidR="00EF74D1" w:rsidRDefault="00F556FC">
      <w:pPr>
        <w:pStyle w:val="Obsah3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GB" w:eastAsia="en-GB"/>
        </w:rPr>
      </w:pPr>
      <w:hyperlink w:anchor="_Toc73484237" w:history="1">
        <w:r w:rsidR="00EF74D1" w:rsidRPr="00BE6523">
          <w:rPr>
            <w:rStyle w:val="Hypertextovodkaz"/>
            <w:noProof/>
          </w:rPr>
          <w:t>1.5.3</w:t>
        </w:r>
        <w:r w:rsidR="00EF74D1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n-GB" w:eastAsia="en-GB"/>
          </w:rPr>
          <w:tab/>
        </w:r>
        <w:r w:rsidR="00EF74D1" w:rsidRPr="00BE6523">
          <w:rPr>
            <w:rStyle w:val="Hypertextovodkaz"/>
            <w:noProof/>
          </w:rPr>
          <w:t>Stránka Naše služby</w:t>
        </w:r>
        <w:r w:rsidR="00EF74D1">
          <w:rPr>
            <w:noProof/>
            <w:webHidden/>
          </w:rPr>
          <w:tab/>
        </w:r>
        <w:r w:rsidR="00EF74D1">
          <w:rPr>
            <w:noProof/>
            <w:webHidden/>
          </w:rPr>
          <w:fldChar w:fldCharType="begin"/>
        </w:r>
        <w:r w:rsidR="00EF74D1">
          <w:rPr>
            <w:noProof/>
            <w:webHidden/>
          </w:rPr>
          <w:instrText xml:space="preserve"> PAGEREF _Toc73484237 \h </w:instrText>
        </w:r>
        <w:r w:rsidR="00EF74D1">
          <w:rPr>
            <w:noProof/>
            <w:webHidden/>
          </w:rPr>
        </w:r>
        <w:r w:rsidR="00EF74D1">
          <w:rPr>
            <w:noProof/>
            <w:webHidden/>
          </w:rPr>
          <w:fldChar w:fldCharType="separate"/>
        </w:r>
        <w:r w:rsidR="00DB18F7">
          <w:rPr>
            <w:noProof/>
            <w:webHidden/>
          </w:rPr>
          <w:t>8</w:t>
        </w:r>
        <w:r w:rsidR="00EF74D1">
          <w:rPr>
            <w:noProof/>
            <w:webHidden/>
          </w:rPr>
          <w:fldChar w:fldCharType="end"/>
        </w:r>
      </w:hyperlink>
    </w:p>
    <w:p w14:paraId="7341390B" w14:textId="6899D7D1" w:rsidR="00EF74D1" w:rsidRDefault="00F556FC">
      <w:pPr>
        <w:pStyle w:val="Obsah3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GB" w:eastAsia="en-GB"/>
        </w:rPr>
      </w:pPr>
      <w:hyperlink w:anchor="_Toc73484238" w:history="1">
        <w:r w:rsidR="00EF74D1" w:rsidRPr="00BE6523">
          <w:rPr>
            <w:rStyle w:val="Hypertextovodkaz"/>
            <w:noProof/>
          </w:rPr>
          <w:t>1.5.4</w:t>
        </w:r>
        <w:r w:rsidR="00EF74D1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n-GB" w:eastAsia="en-GB"/>
          </w:rPr>
          <w:tab/>
        </w:r>
        <w:r w:rsidR="00EF74D1" w:rsidRPr="00BE6523">
          <w:rPr>
            <w:rStyle w:val="Hypertextovodkaz"/>
            <w:noProof/>
          </w:rPr>
          <w:t>Stránky Kontakt a Reference</w:t>
        </w:r>
        <w:r w:rsidR="00EF74D1">
          <w:rPr>
            <w:noProof/>
            <w:webHidden/>
          </w:rPr>
          <w:tab/>
        </w:r>
        <w:r w:rsidR="00EF74D1">
          <w:rPr>
            <w:noProof/>
            <w:webHidden/>
          </w:rPr>
          <w:fldChar w:fldCharType="begin"/>
        </w:r>
        <w:r w:rsidR="00EF74D1">
          <w:rPr>
            <w:noProof/>
            <w:webHidden/>
          </w:rPr>
          <w:instrText xml:space="preserve"> PAGEREF _Toc73484238 \h </w:instrText>
        </w:r>
        <w:r w:rsidR="00EF74D1">
          <w:rPr>
            <w:noProof/>
            <w:webHidden/>
          </w:rPr>
        </w:r>
        <w:r w:rsidR="00EF74D1">
          <w:rPr>
            <w:noProof/>
            <w:webHidden/>
          </w:rPr>
          <w:fldChar w:fldCharType="separate"/>
        </w:r>
        <w:r w:rsidR="00DB18F7">
          <w:rPr>
            <w:noProof/>
            <w:webHidden/>
          </w:rPr>
          <w:t>9</w:t>
        </w:r>
        <w:r w:rsidR="00EF74D1">
          <w:rPr>
            <w:noProof/>
            <w:webHidden/>
          </w:rPr>
          <w:fldChar w:fldCharType="end"/>
        </w:r>
      </w:hyperlink>
    </w:p>
    <w:p w14:paraId="2836482B" w14:textId="29D14B34" w:rsidR="00EF74D1" w:rsidRDefault="00F556FC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3484239" w:history="1">
        <w:r w:rsidR="00EF74D1" w:rsidRPr="00BE6523">
          <w:rPr>
            <w:rStyle w:val="Hypertextovodkaz"/>
            <w:noProof/>
          </w:rPr>
          <w:t>1.6</w:t>
        </w:r>
        <w:r w:rsidR="00EF74D1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EF74D1" w:rsidRPr="00BE6523">
          <w:rPr>
            <w:rStyle w:val="Hypertextovodkaz"/>
            <w:noProof/>
          </w:rPr>
          <w:t>Úprava grafiky loga firmy</w:t>
        </w:r>
        <w:r w:rsidR="00EF74D1">
          <w:rPr>
            <w:noProof/>
            <w:webHidden/>
          </w:rPr>
          <w:tab/>
        </w:r>
        <w:r w:rsidR="00EF74D1">
          <w:rPr>
            <w:noProof/>
            <w:webHidden/>
          </w:rPr>
          <w:fldChar w:fldCharType="begin"/>
        </w:r>
        <w:r w:rsidR="00EF74D1">
          <w:rPr>
            <w:noProof/>
            <w:webHidden/>
          </w:rPr>
          <w:instrText xml:space="preserve"> PAGEREF _Toc73484239 \h </w:instrText>
        </w:r>
        <w:r w:rsidR="00EF74D1">
          <w:rPr>
            <w:noProof/>
            <w:webHidden/>
          </w:rPr>
        </w:r>
        <w:r w:rsidR="00EF74D1">
          <w:rPr>
            <w:noProof/>
            <w:webHidden/>
          </w:rPr>
          <w:fldChar w:fldCharType="separate"/>
        </w:r>
        <w:r w:rsidR="00DB18F7">
          <w:rPr>
            <w:noProof/>
            <w:webHidden/>
          </w:rPr>
          <w:t>9</w:t>
        </w:r>
        <w:r w:rsidR="00EF74D1">
          <w:rPr>
            <w:noProof/>
            <w:webHidden/>
          </w:rPr>
          <w:fldChar w:fldCharType="end"/>
        </w:r>
      </w:hyperlink>
    </w:p>
    <w:p w14:paraId="457B661F" w14:textId="4CB3FCA5" w:rsidR="00EF74D1" w:rsidRDefault="00F556FC">
      <w:pPr>
        <w:pStyle w:val="Obsah1"/>
        <w:tabs>
          <w:tab w:val="left" w:pos="720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en-GB" w:eastAsia="en-GB"/>
        </w:rPr>
      </w:pPr>
      <w:hyperlink w:anchor="_Toc73484240" w:history="1">
        <w:r w:rsidR="00EF74D1" w:rsidRPr="00BE6523">
          <w:rPr>
            <w:rStyle w:val="Hypertextovodkaz"/>
            <w:noProof/>
          </w:rPr>
          <w:t>2</w:t>
        </w:r>
        <w:r w:rsidR="00EF74D1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  <w:lang w:val="en-GB" w:eastAsia="en-GB"/>
          </w:rPr>
          <w:tab/>
        </w:r>
        <w:r w:rsidR="00EF74D1" w:rsidRPr="00BE6523">
          <w:rPr>
            <w:rStyle w:val="Hypertextovodkaz"/>
            <w:noProof/>
          </w:rPr>
          <w:t>Kódování webu</w:t>
        </w:r>
        <w:r w:rsidR="00EF74D1">
          <w:rPr>
            <w:noProof/>
            <w:webHidden/>
          </w:rPr>
          <w:tab/>
        </w:r>
        <w:r w:rsidR="00EF74D1">
          <w:rPr>
            <w:noProof/>
            <w:webHidden/>
          </w:rPr>
          <w:fldChar w:fldCharType="begin"/>
        </w:r>
        <w:r w:rsidR="00EF74D1">
          <w:rPr>
            <w:noProof/>
            <w:webHidden/>
          </w:rPr>
          <w:instrText xml:space="preserve"> PAGEREF _Toc73484240 \h </w:instrText>
        </w:r>
        <w:r w:rsidR="00EF74D1">
          <w:rPr>
            <w:noProof/>
            <w:webHidden/>
          </w:rPr>
        </w:r>
        <w:r w:rsidR="00EF74D1">
          <w:rPr>
            <w:noProof/>
            <w:webHidden/>
          </w:rPr>
          <w:fldChar w:fldCharType="separate"/>
        </w:r>
        <w:r w:rsidR="00DB18F7">
          <w:rPr>
            <w:noProof/>
            <w:webHidden/>
          </w:rPr>
          <w:t>11</w:t>
        </w:r>
        <w:r w:rsidR="00EF74D1">
          <w:rPr>
            <w:noProof/>
            <w:webHidden/>
          </w:rPr>
          <w:fldChar w:fldCharType="end"/>
        </w:r>
      </w:hyperlink>
    </w:p>
    <w:p w14:paraId="2A099E90" w14:textId="2B533E12" w:rsidR="00EF74D1" w:rsidRDefault="00F556FC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3484241" w:history="1">
        <w:r w:rsidR="00EF74D1" w:rsidRPr="00BE6523">
          <w:rPr>
            <w:rStyle w:val="Hypertextovodkaz"/>
            <w:noProof/>
          </w:rPr>
          <w:t>2.1</w:t>
        </w:r>
        <w:r w:rsidR="00EF74D1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EF74D1" w:rsidRPr="00BE6523">
          <w:rPr>
            <w:rStyle w:val="Hypertextovodkaz"/>
            <w:noProof/>
          </w:rPr>
          <w:t>HTML struktura</w:t>
        </w:r>
        <w:r w:rsidR="00EF74D1">
          <w:rPr>
            <w:noProof/>
            <w:webHidden/>
          </w:rPr>
          <w:tab/>
        </w:r>
        <w:r w:rsidR="00EF74D1">
          <w:rPr>
            <w:noProof/>
            <w:webHidden/>
          </w:rPr>
          <w:fldChar w:fldCharType="begin"/>
        </w:r>
        <w:r w:rsidR="00EF74D1">
          <w:rPr>
            <w:noProof/>
            <w:webHidden/>
          </w:rPr>
          <w:instrText xml:space="preserve"> PAGEREF _Toc73484241 \h </w:instrText>
        </w:r>
        <w:r w:rsidR="00EF74D1">
          <w:rPr>
            <w:noProof/>
            <w:webHidden/>
          </w:rPr>
        </w:r>
        <w:r w:rsidR="00EF74D1">
          <w:rPr>
            <w:noProof/>
            <w:webHidden/>
          </w:rPr>
          <w:fldChar w:fldCharType="separate"/>
        </w:r>
        <w:r w:rsidR="00DB18F7">
          <w:rPr>
            <w:noProof/>
            <w:webHidden/>
          </w:rPr>
          <w:t>11</w:t>
        </w:r>
        <w:r w:rsidR="00EF74D1">
          <w:rPr>
            <w:noProof/>
            <w:webHidden/>
          </w:rPr>
          <w:fldChar w:fldCharType="end"/>
        </w:r>
      </w:hyperlink>
    </w:p>
    <w:p w14:paraId="4E14B1FC" w14:textId="75B7126E" w:rsidR="00EF74D1" w:rsidRDefault="00F556FC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3484242" w:history="1">
        <w:r w:rsidR="00EF74D1" w:rsidRPr="00BE6523">
          <w:rPr>
            <w:rStyle w:val="Hypertextovodkaz"/>
            <w:noProof/>
          </w:rPr>
          <w:t>2.2</w:t>
        </w:r>
        <w:r w:rsidR="00EF74D1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EF74D1" w:rsidRPr="00BE6523">
          <w:rPr>
            <w:rStyle w:val="Hypertextovodkaz"/>
            <w:noProof/>
          </w:rPr>
          <w:t>Vzhled pomocí CSS</w:t>
        </w:r>
        <w:r w:rsidR="00EF74D1">
          <w:rPr>
            <w:noProof/>
            <w:webHidden/>
          </w:rPr>
          <w:tab/>
        </w:r>
        <w:r w:rsidR="00EF74D1">
          <w:rPr>
            <w:noProof/>
            <w:webHidden/>
          </w:rPr>
          <w:fldChar w:fldCharType="begin"/>
        </w:r>
        <w:r w:rsidR="00EF74D1">
          <w:rPr>
            <w:noProof/>
            <w:webHidden/>
          </w:rPr>
          <w:instrText xml:space="preserve"> PAGEREF _Toc73484242 \h </w:instrText>
        </w:r>
        <w:r w:rsidR="00EF74D1">
          <w:rPr>
            <w:noProof/>
            <w:webHidden/>
          </w:rPr>
        </w:r>
        <w:r w:rsidR="00EF74D1">
          <w:rPr>
            <w:noProof/>
            <w:webHidden/>
          </w:rPr>
          <w:fldChar w:fldCharType="separate"/>
        </w:r>
        <w:r w:rsidR="00DB18F7">
          <w:rPr>
            <w:noProof/>
            <w:webHidden/>
          </w:rPr>
          <w:t>11</w:t>
        </w:r>
        <w:r w:rsidR="00EF74D1">
          <w:rPr>
            <w:noProof/>
            <w:webHidden/>
          </w:rPr>
          <w:fldChar w:fldCharType="end"/>
        </w:r>
      </w:hyperlink>
    </w:p>
    <w:p w14:paraId="0AFCE8D1" w14:textId="57131832" w:rsidR="00EF74D1" w:rsidRDefault="00F556FC">
      <w:pPr>
        <w:pStyle w:val="Obsah3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GB" w:eastAsia="en-GB"/>
        </w:rPr>
      </w:pPr>
      <w:hyperlink w:anchor="_Toc73484243" w:history="1">
        <w:r w:rsidR="00EF74D1" w:rsidRPr="00BE6523">
          <w:rPr>
            <w:rStyle w:val="Hypertextovodkaz"/>
            <w:noProof/>
          </w:rPr>
          <w:t>2.2.1</w:t>
        </w:r>
        <w:r w:rsidR="00EF74D1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n-GB" w:eastAsia="en-GB"/>
          </w:rPr>
          <w:tab/>
        </w:r>
        <w:r w:rsidR="00EF74D1" w:rsidRPr="00BE6523">
          <w:rPr>
            <w:rStyle w:val="Hypertextovodkaz"/>
            <w:noProof/>
          </w:rPr>
          <w:t>Psaní komponent</w:t>
        </w:r>
        <w:r w:rsidR="00EF74D1">
          <w:rPr>
            <w:noProof/>
            <w:webHidden/>
          </w:rPr>
          <w:tab/>
        </w:r>
        <w:r w:rsidR="00EF74D1">
          <w:rPr>
            <w:noProof/>
            <w:webHidden/>
          </w:rPr>
          <w:fldChar w:fldCharType="begin"/>
        </w:r>
        <w:r w:rsidR="00EF74D1">
          <w:rPr>
            <w:noProof/>
            <w:webHidden/>
          </w:rPr>
          <w:instrText xml:space="preserve"> PAGEREF _Toc73484243 \h </w:instrText>
        </w:r>
        <w:r w:rsidR="00EF74D1">
          <w:rPr>
            <w:noProof/>
            <w:webHidden/>
          </w:rPr>
        </w:r>
        <w:r w:rsidR="00EF74D1">
          <w:rPr>
            <w:noProof/>
            <w:webHidden/>
          </w:rPr>
          <w:fldChar w:fldCharType="separate"/>
        </w:r>
        <w:r w:rsidR="00DB18F7">
          <w:rPr>
            <w:noProof/>
            <w:webHidden/>
          </w:rPr>
          <w:t>11</w:t>
        </w:r>
        <w:r w:rsidR="00EF74D1">
          <w:rPr>
            <w:noProof/>
            <w:webHidden/>
          </w:rPr>
          <w:fldChar w:fldCharType="end"/>
        </w:r>
      </w:hyperlink>
    </w:p>
    <w:p w14:paraId="237C4C5B" w14:textId="55F19FA1" w:rsidR="00EF74D1" w:rsidRDefault="00F556FC">
      <w:pPr>
        <w:pStyle w:val="Obsah3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GB" w:eastAsia="en-GB"/>
        </w:rPr>
      </w:pPr>
      <w:hyperlink w:anchor="_Toc73484244" w:history="1">
        <w:r w:rsidR="00EF74D1" w:rsidRPr="00BE6523">
          <w:rPr>
            <w:rStyle w:val="Hypertextovodkaz"/>
            <w:noProof/>
          </w:rPr>
          <w:t>2.2.2</w:t>
        </w:r>
        <w:r w:rsidR="00EF74D1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n-GB" w:eastAsia="en-GB"/>
          </w:rPr>
          <w:tab/>
        </w:r>
        <w:r w:rsidR="00EF74D1" w:rsidRPr="00BE6523">
          <w:rPr>
            <w:rStyle w:val="Hypertextovodkaz"/>
            <w:noProof/>
          </w:rPr>
          <w:t>CSS Flex</w:t>
        </w:r>
        <w:r w:rsidR="00EF74D1">
          <w:rPr>
            <w:noProof/>
            <w:webHidden/>
          </w:rPr>
          <w:tab/>
        </w:r>
        <w:r w:rsidR="00EF74D1">
          <w:rPr>
            <w:noProof/>
            <w:webHidden/>
          </w:rPr>
          <w:fldChar w:fldCharType="begin"/>
        </w:r>
        <w:r w:rsidR="00EF74D1">
          <w:rPr>
            <w:noProof/>
            <w:webHidden/>
          </w:rPr>
          <w:instrText xml:space="preserve"> PAGEREF _Toc73484244 \h </w:instrText>
        </w:r>
        <w:r w:rsidR="00EF74D1">
          <w:rPr>
            <w:noProof/>
            <w:webHidden/>
          </w:rPr>
        </w:r>
        <w:r w:rsidR="00EF74D1">
          <w:rPr>
            <w:noProof/>
            <w:webHidden/>
          </w:rPr>
          <w:fldChar w:fldCharType="separate"/>
        </w:r>
        <w:r w:rsidR="00DB18F7">
          <w:rPr>
            <w:noProof/>
            <w:webHidden/>
          </w:rPr>
          <w:t>12</w:t>
        </w:r>
        <w:r w:rsidR="00EF74D1">
          <w:rPr>
            <w:noProof/>
            <w:webHidden/>
          </w:rPr>
          <w:fldChar w:fldCharType="end"/>
        </w:r>
      </w:hyperlink>
    </w:p>
    <w:p w14:paraId="7289FBE6" w14:textId="72C5B0CC" w:rsidR="00EF74D1" w:rsidRDefault="00F556FC">
      <w:pPr>
        <w:pStyle w:val="Obsah3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GB" w:eastAsia="en-GB"/>
        </w:rPr>
      </w:pPr>
      <w:hyperlink w:anchor="_Toc73484245" w:history="1">
        <w:r w:rsidR="00EF74D1" w:rsidRPr="00BE6523">
          <w:rPr>
            <w:rStyle w:val="Hypertextovodkaz"/>
            <w:noProof/>
          </w:rPr>
          <w:t>2.2.3</w:t>
        </w:r>
        <w:r w:rsidR="00EF74D1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n-GB" w:eastAsia="en-GB"/>
          </w:rPr>
          <w:tab/>
        </w:r>
        <w:r w:rsidR="00EF74D1" w:rsidRPr="00BE6523">
          <w:rPr>
            <w:rStyle w:val="Hypertextovodkaz"/>
            <w:noProof/>
          </w:rPr>
          <w:t>CSS Grid</w:t>
        </w:r>
        <w:r w:rsidR="00EF74D1">
          <w:rPr>
            <w:noProof/>
            <w:webHidden/>
          </w:rPr>
          <w:tab/>
        </w:r>
        <w:r w:rsidR="00EF74D1">
          <w:rPr>
            <w:noProof/>
            <w:webHidden/>
          </w:rPr>
          <w:fldChar w:fldCharType="begin"/>
        </w:r>
        <w:r w:rsidR="00EF74D1">
          <w:rPr>
            <w:noProof/>
            <w:webHidden/>
          </w:rPr>
          <w:instrText xml:space="preserve"> PAGEREF _Toc73484245 \h </w:instrText>
        </w:r>
        <w:r w:rsidR="00EF74D1">
          <w:rPr>
            <w:noProof/>
            <w:webHidden/>
          </w:rPr>
        </w:r>
        <w:r w:rsidR="00EF74D1">
          <w:rPr>
            <w:noProof/>
            <w:webHidden/>
          </w:rPr>
          <w:fldChar w:fldCharType="separate"/>
        </w:r>
        <w:r w:rsidR="00DB18F7">
          <w:rPr>
            <w:noProof/>
            <w:webHidden/>
          </w:rPr>
          <w:t>13</w:t>
        </w:r>
        <w:r w:rsidR="00EF74D1">
          <w:rPr>
            <w:noProof/>
            <w:webHidden/>
          </w:rPr>
          <w:fldChar w:fldCharType="end"/>
        </w:r>
      </w:hyperlink>
    </w:p>
    <w:p w14:paraId="32919347" w14:textId="4FD47ED9" w:rsidR="00EF74D1" w:rsidRDefault="00F556FC">
      <w:pPr>
        <w:pStyle w:val="Obsah3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GB" w:eastAsia="en-GB"/>
        </w:rPr>
      </w:pPr>
      <w:hyperlink w:anchor="_Toc73484246" w:history="1">
        <w:r w:rsidR="00EF74D1" w:rsidRPr="00BE6523">
          <w:rPr>
            <w:rStyle w:val="Hypertextovodkaz"/>
            <w:noProof/>
          </w:rPr>
          <w:t>2.2.4</w:t>
        </w:r>
        <w:r w:rsidR="00EF74D1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n-GB" w:eastAsia="en-GB"/>
          </w:rPr>
          <w:tab/>
        </w:r>
        <w:r w:rsidR="00EF74D1" w:rsidRPr="00BE6523">
          <w:rPr>
            <w:rStyle w:val="Hypertextovodkaz"/>
            <w:noProof/>
          </w:rPr>
          <w:t>Pozicování</w:t>
        </w:r>
        <w:r w:rsidR="00EF74D1">
          <w:rPr>
            <w:noProof/>
            <w:webHidden/>
          </w:rPr>
          <w:tab/>
        </w:r>
        <w:r w:rsidR="00EF74D1">
          <w:rPr>
            <w:noProof/>
            <w:webHidden/>
          </w:rPr>
          <w:fldChar w:fldCharType="begin"/>
        </w:r>
        <w:r w:rsidR="00EF74D1">
          <w:rPr>
            <w:noProof/>
            <w:webHidden/>
          </w:rPr>
          <w:instrText xml:space="preserve"> PAGEREF _Toc73484246 \h </w:instrText>
        </w:r>
        <w:r w:rsidR="00EF74D1">
          <w:rPr>
            <w:noProof/>
            <w:webHidden/>
          </w:rPr>
        </w:r>
        <w:r w:rsidR="00EF74D1">
          <w:rPr>
            <w:noProof/>
            <w:webHidden/>
          </w:rPr>
          <w:fldChar w:fldCharType="separate"/>
        </w:r>
        <w:r w:rsidR="00DB18F7">
          <w:rPr>
            <w:noProof/>
            <w:webHidden/>
          </w:rPr>
          <w:t>14</w:t>
        </w:r>
        <w:r w:rsidR="00EF74D1">
          <w:rPr>
            <w:noProof/>
            <w:webHidden/>
          </w:rPr>
          <w:fldChar w:fldCharType="end"/>
        </w:r>
      </w:hyperlink>
    </w:p>
    <w:p w14:paraId="15CBD3DA" w14:textId="4980B47D" w:rsidR="00EF74D1" w:rsidRDefault="00F556FC">
      <w:pPr>
        <w:pStyle w:val="Obsah3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GB" w:eastAsia="en-GB"/>
        </w:rPr>
      </w:pPr>
      <w:hyperlink w:anchor="_Toc73484247" w:history="1">
        <w:r w:rsidR="00EF74D1" w:rsidRPr="00BE6523">
          <w:rPr>
            <w:rStyle w:val="Hypertextovodkaz"/>
            <w:noProof/>
          </w:rPr>
          <w:t>2.2.5</w:t>
        </w:r>
        <w:r w:rsidR="00EF74D1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n-GB" w:eastAsia="en-GB"/>
          </w:rPr>
          <w:tab/>
        </w:r>
        <w:r w:rsidR="00EF74D1" w:rsidRPr="00BE6523">
          <w:rPr>
            <w:rStyle w:val="Hypertextovodkaz"/>
            <w:noProof/>
          </w:rPr>
          <w:t>Navigace</w:t>
        </w:r>
        <w:r w:rsidR="00EF74D1">
          <w:rPr>
            <w:noProof/>
            <w:webHidden/>
          </w:rPr>
          <w:tab/>
        </w:r>
        <w:r w:rsidR="00EF74D1">
          <w:rPr>
            <w:noProof/>
            <w:webHidden/>
          </w:rPr>
          <w:fldChar w:fldCharType="begin"/>
        </w:r>
        <w:r w:rsidR="00EF74D1">
          <w:rPr>
            <w:noProof/>
            <w:webHidden/>
          </w:rPr>
          <w:instrText xml:space="preserve"> PAGEREF _Toc73484247 \h </w:instrText>
        </w:r>
        <w:r w:rsidR="00EF74D1">
          <w:rPr>
            <w:noProof/>
            <w:webHidden/>
          </w:rPr>
        </w:r>
        <w:r w:rsidR="00EF74D1">
          <w:rPr>
            <w:noProof/>
            <w:webHidden/>
          </w:rPr>
          <w:fldChar w:fldCharType="separate"/>
        </w:r>
        <w:r w:rsidR="00DB18F7">
          <w:rPr>
            <w:noProof/>
            <w:webHidden/>
          </w:rPr>
          <w:t>14</w:t>
        </w:r>
        <w:r w:rsidR="00EF74D1">
          <w:rPr>
            <w:noProof/>
            <w:webHidden/>
          </w:rPr>
          <w:fldChar w:fldCharType="end"/>
        </w:r>
      </w:hyperlink>
    </w:p>
    <w:p w14:paraId="478B097E" w14:textId="2E84A811" w:rsidR="00EF74D1" w:rsidRDefault="00F556FC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3484248" w:history="1">
        <w:r w:rsidR="00EF74D1" w:rsidRPr="00BE6523">
          <w:rPr>
            <w:rStyle w:val="Hypertextovodkaz"/>
            <w:noProof/>
          </w:rPr>
          <w:t>2.3</w:t>
        </w:r>
        <w:r w:rsidR="00EF74D1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EF74D1" w:rsidRPr="00BE6523">
          <w:rPr>
            <w:rStyle w:val="Hypertextovodkaz"/>
            <w:noProof/>
          </w:rPr>
          <w:t>Kompatibilita</w:t>
        </w:r>
        <w:r w:rsidR="00EF74D1">
          <w:rPr>
            <w:noProof/>
            <w:webHidden/>
          </w:rPr>
          <w:tab/>
        </w:r>
        <w:r w:rsidR="00EF74D1">
          <w:rPr>
            <w:noProof/>
            <w:webHidden/>
          </w:rPr>
          <w:fldChar w:fldCharType="begin"/>
        </w:r>
        <w:r w:rsidR="00EF74D1">
          <w:rPr>
            <w:noProof/>
            <w:webHidden/>
          </w:rPr>
          <w:instrText xml:space="preserve"> PAGEREF _Toc73484248 \h </w:instrText>
        </w:r>
        <w:r w:rsidR="00EF74D1">
          <w:rPr>
            <w:noProof/>
            <w:webHidden/>
          </w:rPr>
        </w:r>
        <w:r w:rsidR="00EF74D1">
          <w:rPr>
            <w:noProof/>
            <w:webHidden/>
          </w:rPr>
          <w:fldChar w:fldCharType="separate"/>
        </w:r>
        <w:r w:rsidR="00DB18F7">
          <w:rPr>
            <w:noProof/>
            <w:webHidden/>
          </w:rPr>
          <w:t>15</w:t>
        </w:r>
        <w:r w:rsidR="00EF74D1">
          <w:rPr>
            <w:noProof/>
            <w:webHidden/>
          </w:rPr>
          <w:fldChar w:fldCharType="end"/>
        </w:r>
      </w:hyperlink>
    </w:p>
    <w:p w14:paraId="3BF80290" w14:textId="06050C1F" w:rsidR="00EF74D1" w:rsidRDefault="00F556FC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3484249" w:history="1">
        <w:r w:rsidR="00EF74D1" w:rsidRPr="00BE6523">
          <w:rPr>
            <w:rStyle w:val="Hypertextovodkaz"/>
            <w:noProof/>
          </w:rPr>
          <w:t>2.4</w:t>
        </w:r>
        <w:r w:rsidR="00EF74D1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EF74D1" w:rsidRPr="00BE6523">
          <w:rPr>
            <w:rStyle w:val="Hypertextovodkaz"/>
            <w:noProof/>
          </w:rPr>
          <w:t>JavaScript</w:t>
        </w:r>
        <w:r w:rsidR="00EF74D1">
          <w:rPr>
            <w:noProof/>
            <w:webHidden/>
          </w:rPr>
          <w:tab/>
        </w:r>
        <w:r w:rsidR="00EF74D1">
          <w:rPr>
            <w:noProof/>
            <w:webHidden/>
          </w:rPr>
          <w:fldChar w:fldCharType="begin"/>
        </w:r>
        <w:r w:rsidR="00EF74D1">
          <w:rPr>
            <w:noProof/>
            <w:webHidden/>
          </w:rPr>
          <w:instrText xml:space="preserve"> PAGEREF _Toc73484249 \h </w:instrText>
        </w:r>
        <w:r w:rsidR="00EF74D1">
          <w:rPr>
            <w:noProof/>
            <w:webHidden/>
          </w:rPr>
        </w:r>
        <w:r w:rsidR="00EF74D1">
          <w:rPr>
            <w:noProof/>
            <w:webHidden/>
          </w:rPr>
          <w:fldChar w:fldCharType="separate"/>
        </w:r>
        <w:r w:rsidR="00DB18F7">
          <w:rPr>
            <w:noProof/>
            <w:webHidden/>
          </w:rPr>
          <w:t>17</w:t>
        </w:r>
        <w:r w:rsidR="00EF74D1">
          <w:rPr>
            <w:noProof/>
            <w:webHidden/>
          </w:rPr>
          <w:fldChar w:fldCharType="end"/>
        </w:r>
      </w:hyperlink>
    </w:p>
    <w:p w14:paraId="34871558" w14:textId="6C07E071" w:rsidR="00EF74D1" w:rsidRDefault="00F556FC">
      <w:pPr>
        <w:pStyle w:val="Obsah1"/>
        <w:tabs>
          <w:tab w:val="left" w:pos="720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en-GB" w:eastAsia="en-GB"/>
        </w:rPr>
      </w:pPr>
      <w:hyperlink w:anchor="_Toc73484250" w:history="1">
        <w:r w:rsidR="00EF74D1" w:rsidRPr="00BE6523">
          <w:rPr>
            <w:rStyle w:val="Hypertextovodkaz"/>
            <w:noProof/>
          </w:rPr>
          <w:t>3</w:t>
        </w:r>
        <w:r w:rsidR="00EF74D1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  <w:lang w:val="en-GB" w:eastAsia="en-GB"/>
          </w:rPr>
          <w:tab/>
        </w:r>
        <w:r w:rsidR="00EF74D1" w:rsidRPr="00BE6523">
          <w:rPr>
            <w:rStyle w:val="Hypertextovodkaz"/>
            <w:noProof/>
          </w:rPr>
          <w:t>Webhosting</w:t>
        </w:r>
        <w:r w:rsidR="00EF74D1">
          <w:rPr>
            <w:noProof/>
            <w:webHidden/>
          </w:rPr>
          <w:tab/>
        </w:r>
        <w:r w:rsidR="00EF74D1">
          <w:rPr>
            <w:noProof/>
            <w:webHidden/>
          </w:rPr>
          <w:fldChar w:fldCharType="begin"/>
        </w:r>
        <w:r w:rsidR="00EF74D1">
          <w:rPr>
            <w:noProof/>
            <w:webHidden/>
          </w:rPr>
          <w:instrText xml:space="preserve"> PAGEREF _Toc73484250 \h </w:instrText>
        </w:r>
        <w:r w:rsidR="00EF74D1">
          <w:rPr>
            <w:noProof/>
            <w:webHidden/>
          </w:rPr>
        </w:r>
        <w:r w:rsidR="00EF74D1">
          <w:rPr>
            <w:noProof/>
            <w:webHidden/>
          </w:rPr>
          <w:fldChar w:fldCharType="separate"/>
        </w:r>
        <w:r w:rsidR="00DB18F7">
          <w:rPr>
            <w:noProof/>
            <w:webHidden/>
          </w:rPr>
          <w:t>18</w:t>
        </w:r>
        <w:r w:rsidR="00EF74D1">
          <w:rPr>
            <w:noProof/>
            <w:webHidden/>
          </w:rPr>
          <w:fldChar w:fldCharType="end"/>
        </w:r>
      </w:hyperlink>
    </w:p>
    <w:p w14:paraId="3D4AB24D" w14:textId="25C087D0" w:rsidR="00EF74D1" w:rsidRDefault="00F556FC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3484251" w:history="1">
        <w:r w:rsidR="00EF74D1" w:rsidRPr="00BE6523">
          <w:rPr>
            <w:rStyle w:val="Hypertextovodkaz"/>
            <w:noProof/>
          </w:rPr>
          <w:t>3.1</w:t>
        </w:r>
        <w:r w:rsidR="00EF74D1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EF74D1" w:rsidRPr="00BE6523">
          <w:rPr>
            <w:rStyle w:val="Hypertextovodkaz"/>
            <w:noProof/>
          </w:rPr>
          <w:t>Nasazení webu</w:t>
        </w:r>
        <w:r w:rsidR="00EF74D1">
          <w:rPr>
            <w:noProof/>
            <w:webHidden/>
          </w:rPr>
          <w:tab/>
        </w:r>
        <w:r w:rsidR="00EF74D1">
          <w:rPr>
            <w:noProof/>
            <w:webHidden/>
          </w:rPr>
          <w:fldChar w:fldCharType="begin"/>
        </w:r>
        <w:r w:rsidR="00EF74D1">
          <w:rPr>
            <w:noProof/>
            <w:webHidden/>
          </w:rPr>
          <w:instrText xml:space="preserve"> PAGEREF _Toc73484251 \h </w:instrText>
        </w:r>
        <w:r w:rsidR="00EF74D1">
          <w:rPr>
            <w:noProof/>
            <w:webHidden/>
          </w:rPr>
        </w:r>
        <w:r w:rsidR="00EF74D1">
          <w:rPr>
            <w:noProof/>
            <w:webHidden/>
          </w:rPr>
          <w:fldChar w:fldCharType="separate"/>
        </w:r>
        <w:r w:rsidR="00DB18F7">
          <w:rPr>
            <w:noProof/>
            <w:webHidden/>
          </w:rPr>
          <w:t>19</w:t>
        </w:r>
        <w:r w:rsidR="00EF74D1">
          <w:rPr>
            <w:noProof/>
            <w:webHidden/>
          </w:rPr>
          <w:fldChar w:fldCharType="end"/>
        </w:r>
      </w:hyperlink>
    </w:p>
    <w:p w14:paraId="75A70BEF" w14:textId="0034D90E" w:rsidR="00EF74D1" w:rsidRDefault="00F556FC">
      <w:pPr>
        <w:pStyle w:val="Obsah3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GB" w:eastAsia="en-GB"/>
        </w:rPr>
      </w:pPr>
      <w:hyperlink w:anchor="_Toc73484252" w:history="1">
        <w:r w:rsidR="00EF74D1" w:rsidRPr="00BE6523">
          <w:rPr>
            <w:rStyle w:val="Hypertextovodkaz"/>
            <w:noProof/>
          </w:rPr>
          <w:t>3.1.1</w:t>
        </w:r>
        <w:r w:rsidR="00EF74D1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n-GB" w:eastAsia="en-GB"/>
          </w:rPr>
          <w:tab/>
        </w:r>
        <w:r w:rsidR="00EF74D1" w:rsidRPr="00BE6523">
          <w:rPr>
            <w:rStyle w:val="Hypertextovodkaz"/>
            <w:noProof/>
          </w:rPr>
          <w:t>HTTPS certifikát</w:t>
        </w:r>
        <w:r w:rsidR="00EF74D1">
          <w:rPr>
            <w:noProof/>
            <w:webHidden/>
          </w:rPr>
          <w:tab/>
        </w:r>
        <w:r w:rsidR="00EF74D1">
          <w:rPr>
            <w:noProof/>
            <w:webHidden/>
          </w:rPr>
          <w:fldChar w:fldCharType="begin"/>
        </w:r>
        <w:r w:rsidR="00EF74D1">
          <w:rPr>
            <w:noProof/>
            <w:webHidden/>
          </w:rPr>
          <w:instrText xml:space="preserve"> PAGEREF _Toc73484252 \h </w:instrText>
        </w:r>
        <w:r w:rsidR="00EF74D1">
          <w:rPr>
            <w:noProof/>
            <w:webHidden/>
          </w:rPr>
        </w:r>
        <w:r w:rsidR="00EF74D1">
          <w:rPr>
            <w:noProof/>
            <w:webHidden/>
          </w:rPr>
          <w:fldChar w:fldCharType="separate"/>
        </w:r>
        <w:r w:rsidR="00DB18F7">
          <w:rPr>
            <w:noProof/>
            <w:webHidden/>
          </w:rPr>
          <w:t>19</w:t>
        </w:r>
        <w:r w:rsidR="00EF74D1">
          <w:rPr>
            <w:noProof/>
            <w:webHidden/>
          </w:rPr>
          <w:fldChar w:fldCharType="end"/>
        </w:r>
      </w:hyperlink>
    </w:p>
    <w:p w14:paraId="2481D978" w14:textId="378936F6" w:rsidR="00EF74D1" w:rsidRDefault="00F556FC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3484253" w:history="1">
        <w:r w:rsidR="00EF74D1" w:rsidRPr="00BE6523">
          <w:rPr>
            <w:rStyle w:val="Hypertextovodkaz"/>
            <w:noProof/>
          </w:rPr>
          <w:t>3.2</w:t>
        </w:r>
        <w:r w:rsidR="00EF74D1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EF74D1" w:rsidRPr="00BE6523">
          <w:rPr>
            <w:rStyle w:val="Hypertextovodkaz"/>
            <w:noProof/>
          </w:rPr>
          <w:t>Google Analytics</w:t>
        </w:r>
        <w:r w:rsidR="00EF74D1">
          <w:rPr>
            <w:noProof/>
            <w:webHidden/>
          </w:rPr>
          <w:tab/>
        </w:r>
        <w:r w:rsidR="00EF74D1">
          <w:rPr>
            <w:noProof/>
            <w:webHidden/>
          </w:rPr>
          <w:fldChar w:fldCharType="begin"/>
        </w:r>
        <w:r w:rsidR="00EF74D1">
          <w:rPr>
            <w:noProof/>
            <w:webHidden/>
          </w:rPr>
          <w:instrText xml:space="preserve"> PAGEREF _Toc73484253 \h </w:instrText>
        </w:r>
        <w:r w:rsidR="00EF74D1">
          <w:rPr>
            <w:noProof/>
            <w:webHidden/>
          </w:rPr>
        </w:r>
        <w:r w:rsidR="00EF74D1">
          <w:rPr>
            <w:noProof/>
            <w:webHidden/>
          </w:rPr>
          <w:fldChar w:fldCharType="separate"/>
        </w:r>
        <w:r w:rsidR="00DB18F7">
          <w:rPr>
            <w:noProof/>
            <w:webHidden/>
          </w:rPr>
          <w:t>19</w:t>
        </w:r>
        <w:r w:rsidR="00EF74D1">
          <w:rPr>
            <w:noProof/>
            <w:webHidden/>
          </w:rPr>
          <w:fldChar w:fldCharType="end"/>
        </w:r>
      </w:hyperlink>
    </w:p>
    <w:p w14:paraId="24809DFF" w14:textId="0B4C6380" w:rsidR="00EF74D1" w:rsidRDefault="00F556FC">
      <w:pPr>
        <w:pStyle w:val="Obsah2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3484254" w:history="1">
        <w:r w:rsidR="00EF74D1" w:rsidRPr="00BE6523">
          <w:rPr>
            <w:rStyle w:val="Hypertextovodkaz"/>
            <w:noProof/>
          </w:rPr>
          <w:t>3.3</w:t>
        </w:r>
        <w:r w:rsidR="00EF74D1">
          <w:rPr>
            <w:rFonts w:asciiTheme="minorHAnsi" w:eastAsiaTheme="minorEastAsia" w:hAnsiTheme="minorHAnsi" w:cstheme="minorBidi"/>
            <w:noProof/>
            <w:sz w:val="22"/>
            <w:szCs w:val="22"/>
            <w:lang w:val="en-GB" w:eastAsia="en-GB"/>
          </w:rPr>
          <w:tab/>
        </w:r>
        <w:r w:rsidR="00EF74D1" w:rsidRPr="00BE6523">
          <w:rPr>
            <w:rStyle w:val="Hypertextovodkaz"/>
            <w:noProof/>
          </w:rPr>
          <w:t>SEO</w:t>
        </w:r>
        <w:r w:rsidR="00EF74D1">
          <w:rPr>
            <w:noProof/>
            <w:webHidden/>
          </w:rPr>
          <w:tab/>
        </w:r>
        <w:r w:rsidR="00EF74D1">
          <w:rPr>
            <w:noProof/>
            <w:webHidden/>
          </w:rPr>
          <w:fldChar w:fldCharType="begin"/>
        </w:r>
        <w:r w:rsidR="00EF74D1">
          <w:rPr>
            <w:noProof/>
            <w:webHidden/>
          </w:rPr>
          <w:instrText xml:space="preserve"> PAGEREF _Toc73484254 \h </w:instrText>
        </w:r>
        <w:r w:rsidR="00EF74D1">
          <w:rPr>
            <w:noProof/>
            <w:webHidden/>
          </w:rPr>
        </w:r>
        <w:r w:rsidR="00EF74D1">
          <w:rPr>
            <w:noProof/>
            <w:webHidden/>
          </w:rPr>
          <w:fldChar w:fldCharType="separate"/>
        </w:r>
        <w:r w:rsidR="00DB18F7">
          <w:rPr>
            <w:noProof/>
            <w:webHidden/>
          </w:rPr>
          <w:t>20</w:t>
        </w:r>
        <w:r w:rsidR="00EF74D1">
          <w:rPr>
            <w:noProof/>
            <w:webHidden/>
          </w:rPr>
          <w:fldChar w:fldCharType="end"/>
        </w:r>
      </w:hyperlink>
    </w:p>
    <w:p w14:paraId="753A0B76" w14:textId="52A53BD6" w:rsidR="00EF74D1" w:rsidRDefault="00F556FC">
      <w:pPr>
        <w:pStyle w:val="Obsah3"/>
        <w:tabs>
          <w:tab w:val="left" w:pos="720"/>
          <w:tab w:val="right" w:leader="dot" w:pos="9061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val="en-GB" w:eastAsia="en-GB"/>
        </w:rPr>
      </w:pPr>
      <w:hyperlink w:anchor="_Toc73484255" w:history="1">
        <w:r w:rsidR="00EF74D1" w:rsidRPr="00BE6523">
          <w:rPr>
            <w:rStyle w:val="Hypertextovodkaz"/>
            <w:noProof/>
          </w:rPr>
          <w:t>3.3.1</w:t>
        </w:r>
        <w:r w:rsidR="00EF74D1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  <w:lang w:val="en-GB" w:eastAsia="en-GB"/>
          </w:rPr>
          <w:tab/>
        </w:r>
        <w:r w:rsidR="00EF74D1" w:rsidRPr="00BE6523">
          <w:rPr>
            <w:rStyle w:val="Hypertextovodkaz"/>
            <w:noProof/>
          </w:rPr>
          <w:t>Metody SEO</w:t>
        </w:r>
        <w:r w:rsidR="00EF74D1">
          <w:rPr>
            <w:noProof/>
            <w:webHidden/>
          </w:rPr>
          <w:tab/>
        </w:r>
        <w:r w:rsidR="00EF74D1">
          <w:rPr>
            <w:noProof/>
            <w:webHidden/>
          </w:rPr>
          <w:fldChar w:fldCharType="begin"/>
        </w:r>
        <w:r w:rsidR="00EF74D1">
          <w:rPr>
            <w:noProof/>
            <w:webHidden/>
          </w:rPr>
          <w:instrText xml:space="preserve"> PAGEREF _Toc73484255 \h </w:instrText>
        </w:r>
        <w:r w:rsidR="00EF74D1">
          <w:rPr>
            <w:noProof/>
            <w:webHidden/>
          </w:rPr>
        </w:r>
        <w:r w:rsidR="00EF74D1">
          <w:rPr>
            <w:noProof/>
            <w:webHidden/>
          </w:rPr>
          <w:fldChar w:fldCharType="separate"/>
        </w:r>
        <w:r w:rsidR="00DB18F7">
          <w:rPr>
            <w:noProof/>
            <w:webHidden/>
          </w:rPr>
          <w:t>20</w:t>
        </w:r>
        <w:r w:rsidR="00EF74D1">
          <w:rPr>
            <w:noProof/>
            <w:webHidden/>
          </w:rPr>
          <w:fldChar w:fldCharType="end"/>
        </w:r>
      </w:hyperlink>
    </w:p>
    <w:p w14:paraId="4ED6A72D" w14:textId="0B530FC9" w:rsidR="00EF74D1" w:rsidRDefault="00F556FC">
      <w:pPr>
        <w:pStyle w:val="Obsah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en-GB" w:eastAsia="en-GB"/>
        </w:rPr>
      </w:pPr>
      <w:hyperlink w:anchor="_Toc73484256" w:history="1">
        <w:r w:rsidR="00EF74D1" w:rsidRPr="00BE6523">
          <w:rPr>
            <w:rStyle w:val="Hypertextovodkaz"/>
            <w:noProof/>
          </w:rPr>
          <w:t>Závěr</w:t>
        </w:r>
        <w:r w:rsidR="00EF74D1">
          <w:rPr>
            <w:noProof/>
            <w:webHidden/>
          </w:rPr>
          <w:tab/>
        </w:r>
        <w:r w:rsidR="00EF74D1">
          <w:rPr>
            <w:noProof/>
            <w:webHidden/>
          </w:rPr>
          <w:fldChar w:fldCharType="begin"/>
        </w:r>
        <w:r w:rsidR="00EF74D1">
          <w:rPr>
            <w:noProof/>
            <w:webHidden/>
          </w:rPr>
          <w:instrText xml:space="preserve"> PAGEREF _Toc73484256 \h </w:instrText>
        </w:r>
        <w:r w:rsidR="00EF74D1">
          <w:rPr>
            <w:noProof/>
            <w:webHidden/>
          </w:rPr>
        </w:r>
        <w:r w:rsidR="00EF74D1">
          <w:rPr>
            <w:noProof/>
            <w:webHidden/>
          </w:rPr>
          <w:fldChar w:fldCharType="separate"/>
        </w:r>
        <w:r w:rsidR="00DB18F7">
          <w:rPr>
            <w:noProof/>
            <w:webHidden/>
          </w:rPr>
          <w:t>21</w:t>
        </w:r>
        <w:r w:rsidR="00EF74D1">
          <w:rPr>
            <w:noProof/>
            <w:webHidden/>
          </w:rPr>
          <w:fldChar w:fldCharType="end"/>
        </w:r>
      </w:hyperlink>
    </w:p>
    <w:p w14:paraId="1BD84630" w14:textId="3E06D515" w:rsidR="00EF74D1" w:rsidRDefault="00F556FC">
      <w:pPr>
        <w:pStyle w:val="Obsah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en-GB" w:eastAsia="en-GB"/>
        </w:rPr>
      </w:pPr>
      <w:hyperlink w:anchor="_Toc73484257" w:history="1">
        <w:r w:rsidR="00EF74D1" w:rsidRPr="00BE6523">
          <w:rPr>
            <w:rStyle w:val="Hypertextovodkaz"/>
            <w:noProof/>
          </w:rPr>
          <w:t>Seznam obrázků</w:t>
        </w:r>
        <w:r w:rsidR="00EF74D1">
          <w:rPr>
            <w:noProof/>
            <w:webHidden/>
          </w:rPr>
          <w:tab/>
        </w:r>
        <w:r w:rsidR="00EF74D1">
          <w:rPr>
            <w:noProof/>
            <w:webHidden/>
          </w:rPr>
          <w:fldChar w:fldCharType="begin"/>
        </w:r>
        <w:r w:rsidR="00EF74D1">
          <w:rPr>
            <w:noProof/>
            <w:webHidden/>
          </w:rPr>
          <w:instrText xml:space="preserve"> PAGEREF _Toc73484257 \h </w:instrText>
        </w:r>
        <w:r w:rsidR="00EF74D1">
          <w:rPr>
            <w:noProof/>
            <w:webHidden/>
          </w:rPr>
        </w:r>
        <w:r w:rsidR="00EF74D1">
          <w:rPr>
            <w:noProof/>
            <w:webHidden/>
          </w:rPr>
          <w:fldChar w:fldCharType="separate"/>
        </w:r>
        <w:r w:rsidR="00DB18F7">
          <w:rPr>
            <w:noProof/>
            <w:webHidden/>
          </w:rPr>
          <w:t>22</w:t>
        </w:r>
        <w:r w:rsidR="00EF74D1">
          <w:rPr>
            <w:noProof/>
            <w:webHidden/>
          </w:rPr>
          <w:fldChar w:fldCharType="end"/>
        </w:r>
      </w:hyperlink>
    </w:p>
    <w:p w14:paraId="530954EF" w14:textId="79107124" w:rsidR="00EF74D1" w:rsidRDefault="00F556FC">
      <w:pPr>
        <w:pStyle w:val="Obsah1"/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en-GB" w:eastAsia="en-GB"/>
        </w:rPr>
      </w:pPr>
      <w:hyperlink w:anchor="_Toc73484258" w:history="1">
        <w:r w:rsidR="00EF74D1" w:rsidRPr="00BE6523">
          <w:rPr>
            <w:rStyle w:val="Hypertextovodkaz"/>
            <w:noProof/>
          </w:rPr>
          <w:t>Použitá literatura</w:t>
        </w:r>
        <w:r w:rsidR="00EF74D1">
          <w:rPr>
            <w:noProof/>
            <w:webHidden/>
          </w:rPr>
          <w:tab/>
        </w:r>
        <w:r w:rsidR="00EF74D1">
          <w:rPr>
            <w:noProof/>
            <w:webHidden/>
          </w:rPr>
          <w:fldChar w:fldCharType="begin"/>
        </w:r>
        <w:r w:rsidR="00EF74D1">
          <w:rPr>
            <w:noProof/>
            <w:webHidden/>
          </w:rPr>
          <w:instrText xml:space="preserve"> PAGEREF _Toc73484258 \h </w:instrText>
        </w:r>
        <w:r w:rsidR="00EF74D1">
          <w:rPr>
            <w:noProof/>
            <w:webHidden/>
          </w:rPr>
        </w:r>
        <w:r w:rsidR="00EF74D1">
          <w:rPr>
            <w:noProof/>
            <w:webHidden/>
          </w:rPr>
          <w:fldChar w:fldCharType="separate"/>
        </w:r>
        <w:r w:rsidR="00DB18F7">
          <w:rPr>
            <w:noProof/>
            <w:webHidden/>
          </w:rPr>
          <w:t>23</w:t>
        </w:r>
        <w:r w:rsidR="00EF74D1">
          <w:rPr>
            <w:noProof/>
            <w:webHidden/>
          </w:rPr>
          <w:fldChar w:fldCharType="end"/>
        </w:r>
      </w:hyperlink>
    </w:p>
    <w:p w14:paraId="280C4931" w14:textId="2D5077F0" w:rsidR="00EF74D1" w:rsidRDefault="00F556FC">
      <w:pPr>
        <w:pStyle w:val="Obsah1"/>
        <w:tabs>
          <w:tab w:val="left" w:pos="720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  <w:lang w:val="en-GB" w:eastAsia="en-GB"/>
        </w:rPr>
      </w:pPr>
      <w:hyperlink w:anchor="_Toc73484259" w:history="1">
        <w:r w:rsidR="00EF74D1" w:rsidRPr="00BE6523">
          <w:rPr>
            <w:rStyle w:val="Hypertextovodkaz"/>
            <w:noProof/>
          </w:rPr>
          <w:t>A.</w:t>
        </w:r>
        <w:r w:rsidR="00EF74D1">
          <w:rPr>
            <w:rFonts w:asciiTheme="minorHAnsi" w:eastAsiaTheme="minorEastAsia" w:hAnsiTheme="minorHAnsi" w:cstheme="minorBidi"/>
            <w:bCs w:val="0"/>
            <w:noProof/>
            <w:sz w:val="22"/>
            <w:szCs w:val="22"/>
            <w:lang w:val="en-GB" w:eastAsia="en-GB"/>
          </w:rPr>
          <w:tab/>
        </w:r>
        <w:r w:rsidR="00EF74D1" w:rsidRPr="00BE6523">
          <w:rPr>
            <w:rStyle w:val="Hypertextovodkaz"/>
            <w:noProof/>
          </w:rPr>
          <w:t>Seznam přiložených souborů</w:t>
        </w:r>
        <w:r w:rsidR="00EF74D1">
          <w:rPr>
            <w:noProof/>
            <w:webHidden/>
          </w:rPr>
          <w:tab/>
        </w:r>
        <w:r w:rsidR="00EF74D1">
          <w:rPr>
            <w:noProof/>
            <w:webHidden/>
          </w:rPr>
          <w:fldChar w:fldCharType="begin"/>
        </w:r>
        <w:r w:rsidR="00EF74D1">
          <w:rPr>
            <w:noProof/>
            <w:webHidden/>
          </w:rPr>
          <w:instrText xml:space="preserve"> PAGEREF _Toc73484259 \h </w:instrText>
        </w:r>
        <w:r w:rsidR="00EF74D1">
          <w:rPr>
            <w:noProof/>
            <w:webHidden/>
          </w:rPr>
        </w:r>
        <w:r w:rsidR="00EF74D1">
          <w:rPr>
            <w:noProof/>
            <w:webHidden/>
          </w:rPr>
          <w:fldChar w:fldCharType="separate"/>
        </w:r>
        <w:r w:rsidR="00DB18F7">
          <w:rPr>
            <w:noProof/>
            <w:webHidden/>
          </w:rPr>
          <w:t>1</w:t>
        </w:r>
        <w:r w:rsidR="00EF74D1">
          <w:rPr>
            <w:noProof/>
            <w:webHidden/>
          </w:rPr>
          <w:fldChar w:fldCharType="end"/>
        </w:r>
      </w:hyperlink>
    </w:p>
    <w:p w14:paraId="1708CE79" w14:textId="7A6093A5" w:rsidR="005561FB" w:rsidRDefault="00ED52D8">
      <w:r>
        <w:fldChar w:fldCharType="end"/>
      </w:r>
    </w:p>
    <w:p w14:paraId="47E5A8E3" w14:textId="77777777" w:rsidR="00ED52D8" w:rsidRDefault="00ED52D8"/>
    <w:p w14:paraId="508CD764" w14:textId="77777777" w:rsidR="005561FB" w:rsidRDefault="005561FB">
      <w:pPr>
        <w:sectPr w:rsidR="005561FB" w:rsidSect="00E33E77">
          <w:headerReference w:type="default" r:id="rId10"/>
          <w:footerReference w:type="default" r:id="rId11"/>
          <w:pgSz w:w="11907" w:h="16840" w:code="9"/>
          <w:pgMar w:top="899" w:right="1418" w:bottom="1078" w:left="1418" w:header="709" w:footer="709" w:gutter="0"/>
          <w:pgNumType w:start="1"/>
          <w:cols w:space="708"/>
          <w:docGrid w:linePitch="360"/>
        </w:sectPr>
      </w:pPr>
    </w:p>
    <w:p w14:paraId="463009BE" w14:textId="77777777" w:rsidR="00CB1CD9" w:rsidRDefault="004F5DCD" w:rsidP="004F5DCD">
      <w:pPr>
        <w:pStyle w:val="Neslovankapitola"/>
      </w:pPr>
      <w:bookmarkStart w:id="0" w:name="_Toc286557227"/>
      <w:bookmarkStart w:id="1" w:name="_Toc286561880"/>
      <w:bookmarkStart w:id="2" w:name="_Toc73456351"/>
      <w:bookmarkStart w:id="3" w:name="_Toc73484226"/>
      <w:r>
        <w:lastRenderedPageBreak/>
        <w:t>Úvod</w:t>
      </w:r>
      <w:bookmarkEnd w:id="0"/>
      <w:bookmarkEnd w:id="1"/>
      <w:bookmarkEnd w:id="2"/>
      <w:bookmarkEnd w:id="3"/>
    </w:p>
    <w:p w14:paraId="238F0531" w14:textId="77777777" w:rsidR="00EA11C4" w:rsidRDefault="00565E57" w:rsidP="00E60C8B">
      <w:pPr>
        <w:pStyle w:val="Sta"/>
      </w:pPr>
      <w:r>
        <w:t xml:space="preserve">K vytvoření této práce jsem se rozhodl, protože </w:t>
      </w:r>
      <w:r w:rsidR="00CE2112">
        <w:t xml:space="preserve">mě kódování webu baví a </w:t>
      </w:r>
      <w:r w:rsidR="00047A9A">
        <w:t>zároveň se jednalo o ideální téma pro ročníkovou práci. D</w:t>
      </w:r>
      <w:r w:rsidR="00CE2112">
        <w:t xml:space="preserve">ostal jsem možnost vytvořit </w:t>
      </w:r>
      <w:r w:rsidR="00965F91">
        <w:t xml:space="preserve">webovou stránku firmě </w:t>
      </w:r>
      <w:proofErr w:type="spellStart"/>
      <w:r w:rsidR="00965F91">
        <w:t>Geoline</w:t>
      </w:r>
      <w:proofErr w:type="spellEnd"/>
      <w:r w:rsidR="00965F91">
        <w:t xml:space="preserve"> CZ v.o.s., kde jsem už v minulosti vypomáhal.</w:t>
      </w:r>
      <w:r w:rsidR="00702451">
        <w:t xml:space="preserve"> Firma předtím žádným webem nedisponovala a se zákazníky komunikovala pouze přímo</w:t>
      </w:r>
      <w:r w:rsidR="00044C0C">
        <w:t>.</w:t>
      </w:r>
      <w:r w:rsidR="00393EE6">
        <w:t xml:space="preserve"> </w:t>
      </w:r>
      <w:r w:rsidR="00044C0C">
        <w:t>C</w:t>
      </w:r>
      <w:r w:rsidR="00393EE6">
        <w:t xml:space="preserve">ílem bylo vytvoření </w:t>
      </w:r>
      <w:r w:rsidR="00C90D81">
        <w:t>webové stránky</w:t>
      </w:r>
      <w:r w:rsidR="00393EE6">
        <w:t xml:space="preserve"> firmy </w:t>
      </w:r>
      <w:r w:rsidR="00044C0C">
        <w:t xml:space="preserve">pro lepší prezentaci </w:t>
      </w:r>
      <w:r w:rsidR="00D568F0">
        <w:t xml:space="preserve">na </w:t>
      </w:r>
      <w:proofErr w:type="spellStart"/>
      <w:r w:rsidR="00D568F0">
        <w:t>int</w:t>
      </w:r>
      <w:proofErr w:type="spellEnd"/>
    </w:p>
    <w:p w14:paraId="48E4D53A" w14:textId="0042F3C9" w:rsidR="006E6230" w:rsidRDefault="00D568F0" w:rsidP="00E60C8B">
      <w:pPr>
        <w:pStyle w:val="Sta"/>
      </w:pPr>
      <w:proofErr w:type="spellStart"/>
      <w:r>
        <w:t>ernetu</w:t>
      </w:r>
      <w:proofErr w:type="spellEnd"/>
      <w:r>
        <w:t xml:space="preserve"> </w:t>
      </w:r>
      <w:r w:rsidR="00044C0C">
        <w:t xml:space="preserve">a </w:t>
      </w:r>
      <w:r w:rsidR="00B149B3">
        <w:t>poskytnutí základní informací o firmě zákazníkům</w:t>
      </w:r>
      <w:r w:rsidR="00044C0C">
        <w:t>.</w:t>
      </w:r>
      <w:r w:rsidR="00767609">
        <w:t xml:space="preserve"> V práci jsem se snažil přiblížit proces tvorby webu od </w:t>
      </w:r>
      <w:r w:rsidR="004568F6">
        <w:t xml:space="preserve">tvorby grafického </w:t>
      </w:r>
      <w:r w:rsidR="00767609">
        <w:t xml:space="preserve">návrhu přes kódování až po samotné nasazení </w:t>
      </w:r>
      <w:r w:rsidR="007950F3">
        <w:t>a publikaci webu.</w:t>
      </w:r>
      <w:r w:rsidR="007C0084">
        <w:t xml:space="preserve"> </w:t>
      </w:r>
    </w:p>
    <w:p w14:paraId="26198721" w14:textId="590DF2F1" w:rsidR="004F5DCD" w:rsidRDefault="00CC32A8" w:rsidP="006E6230">
      <w:pPr>
        <w:pStyle w:val="Kapitola"/>
      </w:pPr>
      <w:bookmarkStart w:id="4" w:name="_Toc73456352"/>
      <w:bookmarkStart w:id="5" w:name="_Toc73484227"/>
      <w:r>
        <w:lastRenderedPageBreak/>
        <w:t>N</w:t>
      </w:r>
      <w:r w:rsidR="00F5401D">
        <w:t>ávrh designu webu</w:t>
      </w:r>
      <w:bookmarkEnd w:id="4"/>
      <w:bookmarkEnd w:id="5"/>
    </w:p>
    <w:p w14:paraId="3C61B842" w14:textId="2648797D" w:rsidR="005C77F7" w:rsidRDefault="00900F54" w:rsidP="00E60C8B">
      <w:pPr>
        <w:pStyle w:val="Sta"/>
      </w:pPr>
      <w:r>
        <w:t>Vzhled je vedle rozložení</w:t>
      </w:r>
      <w:r w:rsidR="00570F0D">
        <w:t xml:space="preserve"> prvků jedním z</w:t>
      </w:r>
      <w:r w:rsidR="008B52E8">
        <w:t xml:space="preserve"> nejdůležitějších prvků webu. </w:t>
      </w:r>
      <w:r w:rsidR="00140F06">
        <w:t xml:space="preserve">Určuje, jak na potenciálního zákazníka stránka zapůsobí a jestli ho zaujme. </w:t>
      </w:r>
      <w:r w:rsidR="006D2FA4">
        <w:t>Existuje hodně grafických stylů</w:t>
      </w:r>
      <w:r w:rsidR="00651D60">
        <w:t xml:space="preserve">, </w:t>
      </w:r>
      <w:r w:rsidR="00C74EA5">
        <w:t>které se liší podle způsob</w:t>
      </w:r>
      <w:r w:rsidR="00EB5ED8">
        <w:t>em</w:t>
      </w:r>
      <w:r w:rsidR="00C74EA5">
        <w:t xml:space="preserve"> použití </w:t>
      </w:r>
      <w:r w:rsidR="003205BD">
        <w:t xml:space="preserve">a </w:t>
      </w:r>
      <w:r w:rsidR="00B42CC1">
        <w:t xml:space="preserve">podle </w:t>
      </w:r>
      <w:r w:rsidR="00EB5ED8">
        <w:t xml:space="preserve">různé </w:t>
      </w:r>
      <w:r w:rsidR="00B42CC1">
        <w:t>specializace webu. V</w:t>
      </w:r>
      <w:r w:rsidR="00651D60">
        <w:t xml:space="preserve">zhled webu by </w:t>
      </w:r>
      <w:r w:rsidR="00401839">
        <w:t>měl odpovídat stávající identitě firmy</w:t>
      </w:r>
      <w:r w:rsidR="001F6386">
        <w:t xml:space="preserve"> – jejich logu, </w:t>
      </w:r>
      <w:r w:rsidR="00ED63F8">
        <w:t xml:space="preserve">barvám, </w:t>
      </w:r>
      <w:r w:rsidR="001F6386">
        <w:t>produktům</w:t>
      </w:r>
      <w:r w:rsidR="00ED63F8">
        <w:t>.</w:t>
      </w:r>
      <w:r w:rsidR="00FB45B9">
        <w:t xml:space="preserve">  </w:t>
      </w:r>
      <w:r w:rsidR="00D06E2E">
        <w:t xml:space="preserve">Pro vytvoření návrhu </w:t>
      </w:r>
      <w:r w:rsidR="000C3D4A">
        <w:t xml:space="preserve">slouží vektorové grafické aplikace, jako například </w:t>
      </w:r>
      <w:proofErr w:type="spellStart"/>
      <w:r w:rsidR="000C3D4A">
        <w:t>Figma</w:t>
      </w:r>
      <w:proofErr w:type="spellEnd"/>
      <w:r w:rsidR="000C3D4A">
        <w:t xml:space="preserve"> nebo Adobe XD.</w:t>
      </w:r>
      <w:r w:rsidR="006A2995">
        <w:t xml:space="preserve"> Právě Adobe XD jsem si vybra</w:t>
      </w:r>
      <w:r w:rsidR="00C61438">
        <w:t>l kvůli jeho jednoduchosti a</w:t>
      </w:r>
      <w:r w:rsidR="005F7053">
        <w:t xml:space="preserve"> díky </w:t>
      </w:r>
      <w:r w:rsidR="00C61438">
        <w:t>zkušenost</w:t>
      </w:r>
      <w:r w:rsidR="005F7053">
        <w:t>em</w:t>
      </w:r>
      <w:r w:rsidR="00C61438">
        <w:t xml:space="preserve"> z předchozí práce</w:t>
      </w:r>
      <w:r w:rsidR="00A81D9F">
        <w:t xml:space="preserve"> v rámci předmětu WEB.</w:t>
      </w:r>
    </w:p>
    <w:p w14:paraId="0BE68975" w14:textId="797E71AC" w:rsidR="005C77F7" w:rsidRDefault="00A45085" w:rsidP="003963F0">
      <w:pPr>
        <w:pStyle w:val="Podkapitola"/>
        <w:numPr>
          <w:ilvl w:val="1"/>
          <w:numId w:val="8"/>
        </w:numPr>
      </w:pPr>
      <w:bookmarkStart w:id="6" w:name="_Toc73456353"/>
      <w:bookmarkStart w:id="7" w:name="_Toc73484228"/>
      <w:r>
        <w:t>Požadavky zadavatele</w:t>
      </w:r>
      <w:bookmarkEnd w:id="6"/>
      <w:bookmarkEnd w:id="7"/>
    </w:p>
    <w:p w14:paraId="0AD1229B" w14:textId="20A718C2" w:rsidR="004E7BF6" w:rsidRDefault="00A45085" w:rsidP="004E7BF6">
      <w:pPr>
        <w:pStyle w:val="Sta"/>
      </w:pPr>
      <w:r w:rsidRPr="00A45085">
        <w:t>Hlavním požadavkem bylo vytvořit vizuál, který bude vypadat moderně a jednoduše a bude se v něm dobře orientovat.</w:t>
      </w:r>
      <w:r w:rsidR="00E93CB6">
        <w:t xml:space="preserve"> Po domluvě s firmou </w:t>
      </w:r>
      <w:proofErr w:type="spellStart"/>
      <w:r w:rsidR="00E93CB6">
        <w:t>Geoline</w:t>
      </w:r>
      <w:proofErr w:type="spellEnd"/>
      <w:r w:rsidR="00E93CB6">
        <w:t xml:space="preserve"> </w:t>
      </w:r>
      <w:r w:rsidR="0035482E">
        <w:t>byla určena struktura obsahu webu:</w:t>
      </w:r>
    </w:p>
    <w:p w14:paraId="3BEDF31C" w14:textId="2F4A9596" w:rsidR="004E7BF6" w:rsidRPr="00BA0742" w:rsidRDefault="00B730CD" w:rsidP="00BA0742">
      <w:pPr>
        <w:pStyle w:val="Sta"/>
        <w:numPr>
          <w:ilvl w:val="0"/>
          <w:numId w:val="23"/>
        </w:numPr>
      </w:pPr>
      <w:r w:rsidRPr="00A3431F">
        <w:rPr>
          <w:b/>
          <w:bCs/>
        </w:rPr>
        <w:t>Hlavní stránka</w:t>
      </w:r>
      <w:r>
        <w:t xml:space="preserve"> – obsahující základní informace o firmě,</w:t>
      </w:r>
      <w:r w:rsidR="00B25126">
        <w:t xml:space="preserve"> krátkou sekci O nás, přednosti firmy ve formě nabízených služeb</w:t>
      </w:r>
    </w:p>
    <w:p w14:paraId="254BD9F7" w14:textId="34655C1A" w:rsidR="004E7BF6" w:rsidRPr="00BA0742" w:rsidRDefault="007612EF" w:rsidP="00BA0742">
      <w:pPr>
        <w:pStyle w:val="Sta"/>
        <w:numPr>
          <w:ilvl w:val="0"/>
          <w:numId w:val="23"/>
        </w:numPr>
      </w:pPr>
      <w:r w:rsidRPr="00A3431F">
        <w:rPr>
          <w:b/>
          <w:bCs/>
        </w:rPr>
        <w:t>Stránka Naše služby</w:t>
      </w:r>
      <w:r>
        <w:t xml:space="preserve"> – podrobnější informace o nabízených službách</w:t>
      </w:r>
    </w:p>
    <w:p w14:paraId="2AB75FC7" w14:textId="226523EC" w:rsidR="004E7BF6" w:rsidRDefault="007A6A30" w:rsidP="00BA0742">
      <w:pPr>
        <w:pStyle w:val="Sta"/>
        <w:numPr>
          <w:ilvl w:val="0"/>
          <w:numId w:val="23"/>
        </w:numPr>
      </w:pPr>
      <w:r w:rsidRPr="00A3431F">
        <w:rPr>
          <w:b/>
          <w:bCs/>
        </w:rPr>
        <w:t>Stránka</w:t>
      </w:r>
      <w:r w:rsidR="000945BF">
        <w:rPr>
          <w:b/>
          <w:bCs/>
        </w:rPr>
        <w:t xml:space="preserve"> </w:t>
      </w:r>
      <w:r w:rsidRPr="00A3431F">
        <w:rPr>
          <w:b/>
          <w:bCs/>
        </w:rPr>
        <w:t>Reference</w:t>
      </w:r>
      <w:r>
        <w:t xml:space="preserve"> </w:t>
      </w:r>
      <w:r w:rsidR="007D20E7">
        <w:t>–</w:t>
      </w:r>
      <w:r>
        <w:t xml:space="preserve"> </w:t>
      </w:r>
      <w:r w:rsidR="007D20E7">
        <w:t xml:space="preserve">galerie s popisem </w:t>
      </w:r>
      <w:r w:rsidR="001212F3">
        <w:t xml:space="preserve">několika </w:t>
      </w:r>
      <w:r w:rsidR="007D20E7">
        <w:t>referencí společnosti a partnerských firem, zákazníků</w:t>
      </w:r>
    </w:p>
    <w:p w14:paraId="4AEDC3B9" w14:textId="3C819639" w:rsidR="00A3431F" w:rsidRDefault="00A3431F" w:rsidP="00BA0742">
      <w:pPr>
        <w:pStyle w:val="Sta"/>
        <w:numPr>
          <w:ilvl w:val="0"/>
          <w:numId w:val="23"/>
        </w:numPr>
      </w:pPr>
      <w:r w:rsidRPr="00A3431F">
        <w:rPr>
          <w:b/>
          <w:bCs/>
        </w:rPr>
        <w:t>Stránka Ceník</w:t>
      </w:r>
      <w:r>
        <w:t xml:space="preserve"> – ceník služeb s rychlým proklikem na kontakt</w:t>
      </w:r>
    </w:p>
    <w:p w14:paraId="7CFC5DA5" w14:textId="7D4B41F7" w:rsidR="00A3431F" w:rsidRDefault="00A3431F" w:rsidP="00BA0742">
      <w:pPr>
        <w:pStyle w:val="Sta"/>
        <w:numPr>
          <w:ilvl w:val="0"/>
          <w:numId w:val="23"/>
        </w:numPr>
      </w:pPr>
      <w:r w:rsidRPr="00A3431F">
        <w:rPr>
          <w:b/>
          <w:bCs/>
        </w:rPr>
        <w:t>Stránka Kontakt</w:t>
      </w:r>
      <w:r>
        <w:t xml:space="preserve"> </w:t>
      </w:r>
      <w:r w:rsidR="00634970">
        <w:t>–</w:t>
      </w:r>
      <w:r>
        <w:t xml:space="preserve"> </w:t>
      </w:r>
      <w:r w:rsidR="00634970">
        <w:t>veškeré kontaktní informace</w:t>
      </w:r>
      <w:r w:rsidR="00445EAA">
        <w:t>, adresa, telefon, email</w:t>
      </w:r>
      <w:r w:rsidR="001212F3">
        <w:t>,</w:t>
      </w:r>
      <w:r w:rsidR="00445EAA">
        <w:t xml:space="preserve"> se sekcí náš tým a jednoduchým kontaktním</w:t>
      </w:r>
      <w:r w:rsidR="001212F3">
        <w:t xml:space="preserve"> formulářem</w:t>
      </w:r>
    </w:p>
    <w:p w14:paraId="6AC89C44" w14:textId="3123F39A" w:rsidR="00AC59AE" w:rsidRPr="00C347D5" w:rsidRDefault="00C347D5" w:rsidP="00C347D5">
      <w:pPr>
        <w:pStyle w:val="Sta"/>
      </w:pPr>
      <w:r>
        <w:t xml:space="preserve">Cílovou skupinou webových stránek </w:t>
      </w:r>
      <w:r w:rsidR="009F0161">
        <w:t xml:space="preserve">budou převážně potencionální zákazníci firmy </w:t>
      </w:r>
      <w:proofErr w:type="spellStart"/>
      <w:r w:rsidR="009F0161">
        <w:t>Geoline</w:t>
      </w:r>
      <w:proofErr w:type="spellEnd"/>
      <w:r w:rsidR="009F0161">
        <w:t xml:space="preserve"> CZ</w:t>
      </w:r>
      <w:r w:rsidR="00325955">
        <w:t>, kteří navštíví stránku pro získání základních informací a kontaktů</w:t>
      </w:r>
      <w:r w:rsidR="0057161B">
        <w:t>.</w:t>
      </w:r>
    </w:p>
    <w:p w14:paraId="12D0E572" w14:textId="4311BAD8" w:rsidR="001A43DE" w:rsidRDefault="00842BB7" w:rsidP="003963F0">
      <w:pPr>
        <w:pStyle w:val="Podkapitola"/>
      </w:pPr>
      <w:bookmarkStart w:id="8" w:name="_Toc73456354"/>
      <w:bookmarkStart w:id="9" w:name="_Toc73484229"/>
      <w:r>
        <w:lastRenderedPageBreak/>
        <w:t>Barvy</w:t>
      </w:r>
      <w:bookmarkEnd w:id="8"/>
      <w:bookmarkEnd w:id="9"/>
    </w:p>
    <w:p w14:paraId="1D771771" w14:textId="336EECCD" w:rsidR="007D1B92" w:rsidRDefault="00B95279" w:rsidP="007905C9">
      <w:pPr>
        <w:pStyle w:val="Sta"/>
      </w:pPr>
      <w:r>
        <w:t>Pro pomoc s výběrem hlavních barev stránky jsem použil interaktivní aplikac</w:t>
      </w:r>
      <w:r w:rsidR="007905C9">
        <w:t xml:space="preserve">i </w:t>
      </w:r>
      <w:proofErr w:type="spellStart"/>
      <w:r w:rsidR="007905C9">
        <w:t>Coolors</w:t>
      </w:r>
      <w:proofErr w:type="spellEnd"/>
      <w:r w:rsidR="00AF3E84">
        <w:rPr>
          <w:rStyle w:val="Znakapoznpodarou"/>
        </w:rPr>
        <w:footnoteReference w:id="1"/>
      </w:r>
      <w:r w:rsidR="002313E1">
        <w:t>,</w:t>
      </w:r>
      <w:r w:rsidR="00EC6B4E">
        <w:t xml:space="preserve"> která </w:t>
      </w:r>
      <w:r w:rsidR="00F3248F">
        <w:t>generuje barevné</w:t>
      </w:r>
      <w:r w:rsidR="0098552F">
        <w:t xml:space="preserve"> palety</w:t>
      </w:r>
      <w:r w:rsidR="00F3248F">
        <w:t xml:space="preserve"> právě pro použití na webu</w:t>
      </w:r>
      <w:r w:rsidR="00E07F48">
        <w:t>.</w:t>
      </w:r>
      <w:r w:rsidR="00F3248F">
        <w:t xml:space="preserve"> </w:t>
      </w:r>
      <w:r w:rsidR="00842BB7">
        <w:t>Při výběru barev jsem zohlednil zaměření společnosti</w:t>
      </w:r>
      <w:r w:rsidR="00C873EE">
        <w:t xml:space="preserve"> a vybral jsem </w:t>
      </w:r>
      <w:r w:rsidR="004E20C9">
        <w:t>kombinaci barev „</w:t>
      </w:r>
      <w:proofErr w:type="spellStart"/>
      <w:r w:rsidR="004E20C9">
        <w:t>Golden</w:t>
      </w:r>
      <w:proofErr w:type="spellEnd"/>
      <w:r w:rsidR="004E20C9">
        <w:t xml:space="preserve"> Brown“ </w:t>
      </w:r>
      <w:r w:rsidR="00E441D2">
        <w:t>a „</w:t>
      </w:r>
      <w:proofErr w:type="spellStart"/>
      <w:r w:rsidR="00E441D2">
        <w:t>Camel</w:t>
      </w:r>
      <w:proofErr w:type="spellEnd"/>
      <w:r w:rsidR="00E441D2">
        <w:t xml:space="preserve">“ </w:t>
      </w:r>
      <w:r w:rsidR="0060613A">
        <w:t>s</w:t>
      </w:r>
      <w:r w:rsidR="00A65D8D">
        <w:t>polu s</w:t>
      </w:r>
      <w:r w:rsidR="00561711">
        <w:t xml:space="preserve"> tmavou až </w:t>
      </w:r>
      <w:r w:rsidR="00D25010">
        <w:t>černou,</w:t>
      </w:r>
      <w:r w:rsidR="00E72F26">
        <w:t xml:space="preserve"> </w:t>
      </w:r>
      <w:r w:rsidR="000969B9">
        <w:t xml:space="preserve">světle </w:t>
      </w:r>
      <w:r w:rsidR="00E72F26">
        <w:t>šedou a bílou</w:t>
      </w:r>
      <w:r w:rsidR="00D25010">
        <w:t xml:space="preserve"> barvou</w:t>
      </w:r>
      <w:r w:rsidR="00561711">
        <w:t>. Na webu jsem</w:t>
      </w:r>
      <w:r w:rsidR="001A6D1D">
        <w:t xml:space="preserve"> tvořil i takzvanou</w:t>
      </w:r>
      <w:r w:rsidR="000A27B3">
        <w:t xml:space="preserve"> </w:t>
      </w:r>
      <w:proofErr w:type="spellStart"/>
      <w:r w:rsidR="000A27B3">
        <w:t>darkmode</w:t>
      </w:r>
      <w:proofErr w:type="spellEnd"/>
      <w:r w:rsidR="000A27B3">
        <w:t xml:space="preserve"> nebo</w:t>
      </w:r>
      <w:r w:rsidR="0009071F">
        <w:t>li</w:t>
      </w:r>
      <w:r w:rsidR="000A27B3">
        <w:t xml:space="preserve"> tmavou verzi, do které se web přepne podle nastavení prohlížeče a operačního systému uživatele.</w:t>
      </w:r>
      <w:r w:rsidR="00E72F26">
        <w:t xml:space="preserve"> V této verzi jsem místo</w:t>
      </w:r>
      <w:r w:rsidR="00D25010">
        <w:t xml:space="preserve"> </w:t>
      </w:r>
      <w:r w:rsidR="00EC2AE2">
        <w:t>světle šedé</w:t>
      </w:r>
      <w:r w:rsidR="00C40A86">
        <w:t xml:space="preserve"> </w:t>
      </w:r>
      <w:r w:rsidR="006B26A7">
        <w:t>barvy</w:t>
      </w:r>
      <w:r w:rsidR="00C40A86">
        <w:t xml:space="preserve"> použil</w:t>
      </w:r>
      <w:r w:rsidR="00897382">
        <w:t xml:space="preserve"> tmavší odstín</w:t>
      </w:r>
      <w:r w:rsidR="00C40A86">
        <w:t xml:space="preserve"> </w:t>
      </w:r>
      <w:r w:rsidR="00E65591">
        <w:t>modro-šedé</w:t>
      </w:r>
      <w:r w:rsidR="006B26A7">
        <w:t>.</w:t>
      </w:r>
    </w:p>
    <w:p w14:paraId="1E61A1DC" w14:textId="77777777" w:rsidR="00043F2D" w:rsidRDefault="001C26C7" w:rsidP="00043F2D">
      <w:pPr>
        <w:pStyle w:val="Obrzek"/>
      </w:pPr>
      <w:r w:rsidRPr="001C26C7">
        <w:drawing>
          <wp:inline distT="0" distB="0" distL="0" distR="0" wp14:anchorId="22E57270" wp14:editId="1300D5DF">
            <wp:extent cx="5760085" cy="1373505"/>
            <wp:effectExtent l="0" t="0" r="0" b="0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7C76A" w14:textId="31D3471D" w:rsidR="001C26C7" w:rsidRDefault="00043F2D" w:rsidP="00043F2D">
      <w:pPr>
        <w:pStyle w:val="Titulek"/>
      </w:pPr>
      <w:bookmarkStart w:id="10" w:name="_Toc73484260"/>
      <w:r>
        <w:t xml:space="preserve">Obrázek </w:t>
      </w:r>
      <w:r w:rsidR="00F556FC">
        <w:fldChar w:fldCharType="begin"/>
      </w:r>
      <w:r w:rsidR="00F556FC">
        <w:instrText xml:space="preserve"> SEQ Obrázek \* ARABIC </w:instrText>
      </w:r>
      <w:r w:rsidR="00F556FC">
        <w:fldChar w:fldCharType="separate"/>
      </w:r>
      <w:r w:rsidR="00DB18F7">
        <w:rPr>
          <w:noProof/>
        </w:rPr>
        <w:t>1</w:t>
      </w:r>
      <w:r w:rsidR="00F556FC">
        <w:rPr>
          <w:noProof/>
        </w:rPr>
        <w:fldChar w:fldCharType="end"/>
      </w:r>
      <w:r>
        <w:t xml:space="preserve"> - Barevná paleta webu </w:t>
      </w:r>
      <w:proofErr w:type="spellStart"/>
      <w:r>
        <w:t>Geoline</w:t>
      </w:r>
      <w:proofErr w:type="spellEnd"/>
      <w:r>
        <w:t xml:space="preserve"> CZ</w:t>
      </w:r>
      <w:bookmarkEnd w:id="10"/>
    </w:p>
    <w:p w14:paraId="2F18F4ED" w14:textId="5357653F" w:rsidR="00EC2AE2" w:rsidRDefault="00484438" w:rsidP="003963F0">
      <w:pPr>
        <w:pStyle w:val="Podkapitola"/>
      </w:pPr>
      <w:bookmarkStart w:id="11" w:name="_Toc73456355"/>
      <w:bookmarkStart w:id="12" w:name="_Toc73484230"/>
      <w:r>
        <w:t>Layout</w:t>
      </w:r>
      <w:bookmarkEnd w:id="11"/>
      <w:bookmarkEnd w:id="12"/>
    </w:p>
    <w:p w14:paraId="199505B4" w14:textId="4B13BC0F" w:rsidR="0013610E" w:rsidRDefault="00447F99" w:rsidP="0051793C">
      <w:pPr>
        <w:pStyle w:val="Sta"/>
      </w:pPr>
      <w:r>
        <w:t xml:space="preserve">V dnešní době </w:t>
      </w:r>
      <w:r w:rsidR="000D5C21">
        <w:t>velmi rozšířený t</w:t>
      </w:r>
      <w:r w:rsidR="00E65591">
        <w:t>akzvaný</w:t>
      </w:r>
      <w:r w:rsidR="000D5C21">
        <w:t xml:space="preserve"> responzivní webdesign, který zajištuje že jsou stránky </w:t>
      </w:r>
      <w:r w:rsidR="007F0D06">
        <w:t xml:space="preserve">optimalizovány pro široké množství </w:t>
      </w:r>
      <w:r w:rsidR="00630D9E">
        <w:t xml:space="preserve">různých druhů </w:t>
      </w:r>
      <w:r w:rsidR="007F0D06">
        <w:t>zařízení</w:t>
      </w:r>
      <w:r w:rsidR="0019032C">
        <w:t>,</w:t>
      </w:r>
      <w:r w:rsidR="00630D9E">
        <w:t xml:space="preserve"> od telefonů přes tablety až po počítače. </w:t>
      </w:r>
      <w:r w:rsidR="00BD4B87">
        <w:t>Na starších stránkách, které používají fixní design, je běžné se setkat s úplně jinou verzí stránky pro mobilní zařízení a pro desktop. Příkladem můž</w:t>
      </w:r>
      <w:r w:rsidR="001151EC">
        <w:t>ou</w:t>
      </w:r>
      <w:r w:rsidR="00BD4B87">
        <w:t xml:space="preserve"> být například stránk</w:t>
      </w:r>
      <w:r w:rsidR="007905C9">
        <w:t xml:space="preserve">y </w:t>
      </w:r>
      <w:proofErr w:type="gramStart"/>
      <w:r w:rsidR="00F3226F">
        <w:t>eshopu</w:t>
      </w:r>
      <w:proofErr w:type="gramEnd"/>
      <w:r w:rsidR="00F3226F">
        <w:t xml:space="preserve"> </w:t>
      </w:r>
      <w:r w:rsidR="007905C9">
        <w:t>Alza.cz</w:t>
      </w:r>
      <w:r w:rsidR="004627CC">
        <w:rPr>
          <w:rStyle w:val="Znakapoznpodarou"/>
        </w:rPr>
        <w:footnoteReference w:id="2"/>
      </w:r>
      <w:r w:rsidR="00BD4B87">
        <w:t xml:space="preserve">. </w:t>
      </w:r>
      <w:sdt>
        <w:sdtPr>
          <w:id w:val="789088601"/>
          <w:citation/>
        </w:sdtPr>
        <w:sdtEndPr/>
        <w:sdtContent>
          <w:r w:rsidR="0013610E">
            <w:fldChar w:fldCharType="begin"/>
          </w:r>
          <w:r w:rsidR="0013610E">
            <w:instrText xml:space="preserve"> CITATION Act21 \l 1029 </w:instrText>
          </w:r>
          <w:r w:rsidR="0013610E">
            <w:fldChar w:fldCharType="separate"/>
          </w:r>
          <w:r w:rsidR="00EF74D1">
            <w:rPr>
              <w:noProof/>
            </w:rPr>
            <w:t>(1)</w:t>
          </w:r>
          <w:r w:rsidR="0013610E">
            <w:fldChar w:fldCharType="end"/>
          </w:r>
        </w:sdtContent>
      </w:sdt>
    </w:p>
    <w:p w14:paraId="21B50E1D" w14:textId="747C142E" w:rsidR="007905C9" w:rsidRDefault="00A60943" w:rsidP="0051793C">
      <w:pPr>
        <w:pStyle w:val="Sta"/>
      </w:pPr>
      <w:r>
        <w:t>Na rozdíl od toho r</w:t>
      </w:r>
      <w:r w:rsidR="00B36E27">
        <w:t xml:space="preserve">esponzivní web </w:t>
      </w:r>
      <w:r w:rsidR="00F04F75">
        <w:t>přizpůsobuje svůj obsah</w:t>
      </w:r>
      <w:r w:rsidR="002502D8">
        <w:t xml:space="preserve"> podle šířky okna prohlížeče (</w:t>
      </w:r>
      <w:proofErr w:type="spellStart"/>
      <w:r w:rsidR="002502D8">
        <w:t>viewportu</w:t>
      </w:r>
      <w:proofErr w:type="spellEnd"/>
      <w:r w:rsidR="002502D8">
        <w:t>)</w:t>
      </w:r>
      <w:r w:rsidR="009904A9">
        <w:t xml:space="preserve">. </w:t>
      </w:r>
      <w:r w:rsidR="005815E3">
        <w:t xml:space="preserve">Používá CSS Media </w:t>
      </w:r>
      <w:proofErr w:type="spellStart"/>
      <w:r w:rsidR="005815E3">
        <w:t>Queries</w:t>
      </w:r>
      <w:proofErr w:type="spellEnd"/>
      <w:r w:rsidR="007C280B">
        <w:t xml:space="preserve">, které umožnují určit </w:t>
      </w:r>
      <w:r w:rsidR="00307C76">
        <w:t xml:space="preserve">na jakých </w:t>
      </w:r>
      <w:proofErr w:type="spellStart"/>
      <w:r w:rsidR="00307C76">
        <w:t>viewportech</w:t>
      </w:r>
      <w:proofErr w:type="spellEnd"/>
      <w:r w:rsidR="00307C76">
        <w:t xml:space="preserve"> </w:t>
      </w:r>
      <w:r w:rsidR="00DA2EBA">
        <w:t>zobrazovat jednotlivé bloky</w:t>
      </w:r>
      <w:r w:rsidR="001E7255">
        <w:t xml:space="preserve"> obsahu.</w:t>
      </w:r>
      <w:r w:rsidR="00521B3B" w:rsidRPr="00521B3B">
        <w:t xml:space="preserve"> </w:t>
      </w:r>
      <w:r w:rsidR="00521B3B">
        <w:t xml:space="preserve">Jsou to vlastně podmínky, které umožnují aplikovat část kódu za splnění určitých podmínek. </w:t>
      </w:r>
      <w:r w:rsidR="001E7255">
        <w:t xml:space="preserve"> Responzivní weby většinou </w:t>
      </w:r>
      <w:r w:rsidR="000458D4">
        <w:t>poskytují několik verzí obrázků</w:t>
      </w:r>
      <w:r w:rsidR="00123557">
        <w:t xml:space="preserve"> optimalizovaných pro jednotlivá rozlišení pro ušetření množství přenášených dat a zrychlení načítaní stránky na pomalejších </w:t>
      </w:r>
      <w:r w:rsidR="007C7B7E">
        <w:t xml:space="preserve">připojeních. </w:t>
      </w:r>
      <w:sdt>
        <w:sdtPr>
          <w:id w:val="1412278591"/>
          <w:citation/>
        </w:sdtPr>
        <w:sdtEndPr/>
        <w:sdtContent>
          <w:r w:rsidR="00E43CDA">
            <w:fldChar w:fldCharType="begin"/>
          </w:r>
          <w:r w:rsidR="00E43CDA">
            <w:instrText xml:space="preserve"> CITATION Res21 \l 1029 </w:instrText>
          </w:r>
          <w:r w:rsidR="00E43CDA">
            <w:fldChar w:fldCharType="separate"/>
          </w:r>
          <w:r w:rsidR="00EF74D1">
            <w:rPr>
              <w:noProof/>
            </w:rPr>
            <w:t>(2)</w:t>
          </w:r>
          <w:r w:rsidR="00E43CDA">
            <w:fldChar w:fldCharType="end"/>
          </w:r>
        </w:sdtContent>
      </w:sdt>
      <w:sdt>
        <w:sdtPr>
          <w:id w:val="-1924021447"/>
          <w:citation/>
        </w:sdtPr>
        <w:sdtEndPr/>
        <w:sdtContent>
          <w:r w:rsidR="00E43CDA">
            <w:fldChar w:fldCharType="begin"/>
          </w:r>
          <w:r w:rsidR="00E43CDA">
            <w:instrText xml:space="preserve"> CITATION Mar13 \l 1029 </w:instrText>
          </w:r>
          <w:r w:rsidR="00E43CDA">
            <w:fldChar w:fldCharType="separate"/>
          </w:r>
          <w:r w:rsidR="00EF74D1">
            <w:rPr>
              <w:noProof/>
            </w:rPr>
            <w:t xml:space="preserve"> (3)</w:t>
          </w:r>
          <w:r w:rsidR="00E43CDA">
            <w:fldChar w:fldCharType="end"/>
          </w:r>
        </w:sdtContent>
      </w:sdt>
    </w:p>
    <w:p w14:paraId="2CAF6039" w14:textId="492CEFC3" w:rsidR="00507E2A" w:rsidRDefault="00AA2F1F" w:rsidP="00457F18">
      <w:pPr>
        <w:pStyle w:val="Pkladkdu"/>
      </w:pPr>
      <w:r>
        <w:lastRenderedPageBreak/>
        <w:t>@media</w:t>
      </w:r>
      <w:r w:rsidR="00507E2A">
        <w:t xml:space="preserve"> </w:t>
      </w:r>
      <w:proofErr w:type="spellStart"/>
      <w:r w:rsidR="00507E2A">
        <w:t>screen</w:t>
      </w:r>
      <w:proofErr w:type="spellEnd"/>
      <w:r w:rsidR="00B70CFE">
        <w:t xml:space="preserve"> and</w:t>
      </w:r>
      <w:r>
        <w:t xml:space="preserve"> (max-</w:t>
      </w:r>
      <w:proofErr w:type="spellStart"/>
      <w:r>
        <w:t>width</w:t>
      </w:r>
      <w:proofErr w:type="spellEnd"/>
      <w:r>
        <w:t>:</w:t>
      </w:r>
      <w:r w:rsidR="00507E2A">
        <w:t xml:space="preserve"> 768px) {</w:t>
      </w:r>
    </w:p>
    <w:p w14:paraId="5A6229A3" w14:textId="2789B8C5" w:rsidR="00507C53" w:rsidRDefault="00507E2A" w:rsidP="009C66BA">
      <w:pPr>
        <w:pStyle w:val="Pkladkdu"/>
      </w:pPr>
      <w:r>
        <w:t xml:space="preserve"> </w:t>
      </w:r>
      <w:r w:rsidR="00507C53">
        <w:t xml:space="preserve">body </w:t>
      </w:r>
      <w:proofErr w:type="gramStart"/>
      <w:r w:rsidR="00507C53">
        <w:t>{</w:t>
      </w:r>
      <w:r w:rsidR="009C66BA">
        <w:t xml:space="preserve"> </w:t>
      </w:r>
      <w:proofErr w:type="spellStart"/>
      <w:r w:rsidR="00BB1F36">
        <w:t>width</w:t>
      </w:r>
      <w:proofErr w:type="spellEnd"/>
      <w:proofErr w:type="gramEnd"/>
      <w:r w:rsidR="009C66BA">
        <w:t xml:space="preserve">: </w:t>
      </w:r>
      <w:r w:rsidR="00BB1F36">
        <w:t>80vw</w:t>
      </w:r>
      <w:r w:rsidR="009C66BA">
        <w:t>; }</w:t>
      </w:r>
    </w:p>
    <w:p w14:paraId="0F22A6AC" w14:textId="0994E212" w:rsidR="00C242B2" w:rsidRDefault="00507E2A" w:rsidP="007905C9">
      <w:pPr>
        <w:pStyle w:val="Pkladkdu"/>
      </w:pPr>
      <w:r>
        <w:t>}</w:t>
      </w:r>
      <w:r w:rsidR="00AA2F1F">
        <w:t xml:space="preserve"> </w:t>
      </w:r>
    </w:p>
    <w:p w14:paraId="7B3DC508" w14:textId="4AB39656" w:rsidR="0052258A" w:rsidRDefault="00C242B2" w:rsidP="00C242B2">
      <w:pPr>
        <w:pStyle w:val="Sta"/>
      </w:pPr>
      <w:r>
        <w:t>Příklad kódu ukazuje jedno z možných použití</w:t>
      </w:r>
      <w:r w:rsidR="00B70CFE">
        <w:t xml:space="preserve"> CSS Media </w:t>
      </w:r>
      <w:proofErr w:type="spellStart"/>
      <w:r w:rsidR="00B70CFE">
        <w:t>Queries</w:t>
      </w:r>
      <w:proofErr w:type="spellEnd"/>
      <w:r w:rsidR="00B70CFE">
        <w:t>. Říká, že pokud je médiu</w:t>
      </w:r>
      <w:r w:rsidR="008D7D45">
        <w:t>m</w:t>
      </w:r>
      <w:r w:rsidR="00B70CFE">
        <w:t xml:space="preserve"> </w:t>
      </w:r>
      <w:r w:rsidR="00280756">
        <w:t>použité</w:t>
      </w:r>
      <w:r w:rsidR="00B70CFE">
        <w:t xml:space="preserve"> pro zobrazování obrazovka</w:t>
      </w:r>
      <w:r w:rsidR="00280756">
        <w:t xml:space="preserve"> </w:t>
      </w:r>
      <w:r w:rsidR="00BB52DF">
        <w:t>a šířka je maximálně 768px</w:t>
      </w:r>
      <w:r w:rsidR="001E564B">
        <w:t xml:space="preserve">, tak platí </w:t>
      </w:r>
      <w:r w:rsidR="00BB1F36">
        <w:t>následující kód</w:t>
      </w:r>
      <w:r w:rsidR="00F82BEC">
        <w:t xml:space="preserve">. </w:t>
      </w:r>
      <w:r w:rsidR="00BB52DF">
        <w:t>Bod zlomu je tedy na 768 pixelech.</w:t>
      </w:r>
      <w:r w:rsidR="004B2E41">
        <w:t xml:space="preserve"> </w:t>
      </w:r>
      <w:sdt>
        <w:sdtPr>
          <w:id w:val="-877933074"/>
          <w:citation/>
        </w:sdtPr>
        <w:sdtEndPr/>
        <w:sdtContent>
          <w:r w:rsidR="00E43CDA">
            <w:fldChar w:fldCharType="begin"/>
          </w:r>
          <w:r w:rsidR="00E43CDA">
            <w:instrText xml:space="preserve"> CITATION Mar13 \l 1029 </w:instrText>
          </w:r>
          <w:r w:rsidR="00E43CDA">
            <w:fldChar w:fldCharType="separate"/>
          </w:r>
          <w:r w:rsidR="00EF74D1">
            <w:rPr>
              <w:noProof/>
            </w:rPr>
            <w:t>(3)</w:t>
          </w:r>
          <w:r w:rsidR="00E43CDA">
            <w:fldChar w:fldCharType="end"/>
          </w:r>
        </w:sdtContent>
      </w:sdt>
    </w:p>
    <w:p w14:paraId="447117C9" w14:textId="5AF4B975" w:rsidR="002855B4" w:rsidRDefault="002855B4" w:rsidP="00C242B2">
      <w:pPr>
        <w:pStyle w:val="Sta"/>
      </w:pPr>
      <w:r>
        <w:t>Existují dvě možnosti pojetí rozložení webové stránky, desktop-</w:t>
      </w:r>
      <w:proofErr w:type="spellStart"/>
      <w:r>
        <w:t>first</w:t>
      </w:r>
      <w:proofErr w:type="spellEnd"/>
      <w:r>
        <w:t xml:space="preserve"> a mobile-</w:t>
      </w:r>
      <w:proofErr w:type="spellStart"/>
      <w:r>
        <w:t>first</w:t>
      </w:r>
      <w:proofErr w:type="spellEnd"/>
      <w:r>
        <w:t>.</w:t>
      </w:r>
    </w:p>
    <w:p w14:paraId="5ECC9528" w14:textId="7F363040" w:rsidR="00F24950" w:rsidRDefault="006B1342" w:rsidP="00855B92">
      <w:pPr>
        <w:pStyle w:val="Podpodkapitola"/>
      </w:pPr>
      <w:bookmarkStart w:id="13" w:name="_Toc73456356"/>
      <w:bookmarkStart w:id="14" w:name="_Toc73484231"/>
      <w:r>
        <w:t>Desktop-</w:t>
      </w:r>
      <w:proofErr w:type="spellStart"/>
      <w:r>
        <w:t>first</w:t>
      </w:r>
      <w:proofErr w:type="spellEnd"/>
      <w:r>
        <w:t xml:space="preserve"> layout</w:t>
      </w:r>
      <w:bookmarkEnd w:id="13"/>
      <w:bookmarkEnd w:id="14"/>
    </w:p>
    <w:p w14:paraId="3186ACFC" w14:textId="501B0AD0" w:rsidR="007333F9" w:rsidRPr="00E012F8" w:rsidRDefault="00470D7F" w:rsidP="000D6F97">
      <w:pPr>
        <w:pStyle w:val="Sta"/>
      </w:pPr>
      <w:r>
        <w:t>Desktop-</w:t>
      </w:r>
      <w:proofErr w:type="spellStart"/>
      <w:r>
        <w:t>first</w:t>
      </w:r>
      <w:proofErr w:type="spellEnd"/>
      <w:r>
        <w:t xml:space="preserve"> layoutem </w:t>
      </w:r>
      <w:r w:rsidR="00FF7BA6">
        <w:t>se r</w:t>
      </w:r>
      <w:r>
        <w:t>ozumí</w:t>
      </w:r>
      <w:r w:rsidR="00520337">
        <w:t xml:space="preserve"> layout,</w:t>
      </w:r>
      <w:r w:rsidR="00FF7BA6">
        <w:t xml:space="preserve"> kde je hlavní důraz kladen na </w:t>
      </w:r>
      <w:r w:rsidR="00957035">
        <w:t xml:space="preserve">desktopové prohlížeče, tedy </w:t>
      </w:r>
      <w:r w:rsidR="007B0DA9">
        <w:t xml:space="preserve">na prohlížeče </w:t>
      </w:r>
      <w:r w:rsidR="00957035">
        <w:t xml:space="preserve">na počítačích s velkou obrazovkou. </w:t>
      </w:r>
      <w:r w:rsidR="0086544B">
        <w:t xml:space="preserve">Toto řešení je nejčastější u starších webů, jako například výše zmíněná Alza.cz, </w:t>
      </w:r>
      <w:r w:rsidR="00A66D24">
        <w:t xml:space="preserve">webů s hodně velkým množstvím obsahu, </w:t>
      </w:r>
      <w:r w:rsidR="0086544B">
        <w:t xml:space="preserve">nebo </w:t>
      </w:r>
      <w:r w:rsidR="00CB7152">
        <w:t xml:space="preserve">u webů, kde většina uživatelů přichází z počítače, </w:t>
      </w:r>
      <w:r w:rsidR="00664680">
        <w:t xml:space="preserve">ale </w:t>
      </w:r>
      <w:r w:rsidR="00CB7152">
        <w:t>takových už ale v dnešní době není moc.</w:t>
      </w:r>
      <w:r w:rsidR="00127BBC">
        <w:t xml:space="preserve"> </w:t>
      </w:r>
    </w:p>
    <w:p w14:paraId="4E919E16" w14:textId="57A5C7E3" w:rsidR="00CB7152" w:rsidRDefault="00CB7152" w:rsidP="00855B92">
      <w:pPr>
        <w:pStyle w:val="Podpodkapitola"/>
      </w:pPr>
      <w:bookmarkStart w:id="15" w:name="_Toc73456357"/>
      <w:bookmarkStart w:id="16" w:name="_Toc73484232"/>
      <w:r>
        <w:t>Mobile-</w:t>
      </w:r>
      <w:proofErr w:type="spellStart"/>
      <w:r>
        <w:t>first</w:t>
      </w:r>
      <w:proofErr w:type="spellEnd"/>
      <w:r>
        <w:t xml:space="preserve"> layout</w:t>
      </w:r>
      <w:bookmarkEnd w:id="15"/>
      <w:bookmarkEnd w:id="16"/>
    </w:p>
    <w:p w14:paraId="31872AD1" w14:textId="59530B37" w:rsidR="008A7B53" w:rsidRDefault="00BC2275" w:rsidP="00C242B2">
      <w:pPr>
        <w:pStyle w:val="Sta"/>
      </w:pPr>
      <w:r>
        <w:t>Naopak mobile-</w:t>
      </w:r>
      <w:proofErr w:type="spellStart"/>
      <w:r>
        <w:t>first</w:t>
      </w:r>
      <w:proofErr w:type="spellEnd"/>
      <w:r>
        <w:t xml:space="preserve"> je způsob </w:t>
      </w:r>
      <w:r w:rsidR="007B0DA9">
        <w:t>návrhu</w:t>
      </w:r>
      <w:r w:rsidR="00A66D24">
        <w:t xml:space="preserve">, který je </w:t>
      </w:r>
      <w:r w:rsidR="00E354C2">
        <w:t xml:space="preserve">vytvořen primárně pro mobilní zařízení, nebo je alespoň dává na stejnou úroveň jako desktopová. </w:t>
      </w:r>
      <w:r w:rsidR="00062D0E">
        <w:t>Toto řešení je</w:t>
      </w:r>
      <w:r w:rsidR="001A5476">
        <w:t xml:space="preserve"> čím dál častější, protože poměr uživatelů na mobilních zařízeních se každým rokem zvyšuje. </w:t>
      </w:r>
      <w:r w:rsidR="00645EBA">
        <w:t xml:space="preserve">Například </w:t>
      </w:r>
      <w:r w:rsidR="000629B7">
        <w:t>u Facebooku, jedné z</w:t>
      </w:r>
      <w:r w:rsidR="00927038">
        <w:t xml:space="preserve"> nejnavštěvovanějších stránek na internetu, přistupuje </w:t>
      </w:r>
      <w:r w:rsidR="00280F16">
        <w:t>81</w:t>
      </w:r>
      <w:r w:rsidR="006446D3">
        <w:t> </w:t>
      </w:r>
      <w:r w:rsidR="00280F16">
        <w:t>%</w:t>
      </w:r>
      <w:r w:rsidR="00927038">
        <w:t xml:space="preserve"> uživatelů</w:t>
      </w:r>
      <w:r w:rsidR="007E5C1B">
        <w:t xml:space="preserve"> pouze z mobilních zařízení</w:t>
      </w:r>
      <w:r w:rsidR="000A22B7">
        <w:t xml:space="preserve">. </w:t>
      </w:r>
      <w:sdt>
        <w:sdtPr>
          <w:id w:val="-483861008"/>
          <w:citation/>
        </w:sdtPr>
        <w:sdtEndPr/>
        <w:sdtContent>
          <w:r w:rsidR="00665677">
            <w:fldChar w:fldCharType="begin"/>
          </w:r>
          <w:r w:rsidR="00665677">
            <w:instrText xml:space="preserve"> CITATION HTa21 \l 1029 </w:instrText>
          </w:r>
          <w:r w:rsidR="00665677">
            <w:fldChar w:fldCharType="separate"/>
          </w:r>
          <w:r w:rsidR="00EF74D1">
            <w:rPr>
              <w:noProof/>
            </w:rPr>
            <w:t>(4)</w:t>
          </w:r>
          <w:r w:rsidR="00665677">
            <w:fldChar w:fldCharType="end"/>
          </w:r>
        </w:sdtContent>
      </w:sdt>
    </w:p>
    <w:p w14:paraId="425B8EC5" w14:textId="1E2C46A5" w:rsidR="008D7D45" w:rsidRDefault="00280F16" w:rsidP="00C242B2">
      <w:pPr>
        <w:pStyle w:val="Sta"/>
      </w:pPr>
      <w:r>
        <w:t>Tento přístup je výhodný, protože umožňuje vytvoření jednoduššího a přehlednějšího uživatelského rozhraní.</w:t>
      </w:r>
      <w:r w:rsidR="00653614">
        <w:t xml:space="preserve"> </w:t>
      </w:r>
      <w:r w:rsidR="008C04A3">
        <w:t xml:space="preserve">Není nutné ho, ale udělat na úkol desktopové verze webu. </w:t>
      </w:r>
      <w:r w:rsidR="00653614">
        <w:t xml:space="preserve">Právě z toho důvodu jsem ho použil i v mém projektu, i když </w:t>
      </w:r>
      <w:r w:rsidR="00E83C30">
        <w:t>nevím, jak velké procento uživatelů na web bude přistupovat z mobilních zařízení.</w:t>
      </w:r>
      <w:r w:rsidR="00001A0A">
        <w:t xml:space="preserve"> </w:t>
      </w:r>
      <w:sdt>
        <w:sdtPr>
          <w:id w:val="353467197"/>
          <w:citation/>
        </w:sdtPr>
        <w:sdtEndPr/>
        <w:sdtContent>
          <w:r w:rsidR="009C7BE3">
            <w:fldChar w:fldCharType="begin"/>
          </w:r>
          <w:r w:rsidR="009C7BE3">
            <w:instrText xml:space="preserve"> CITATION Mar15 \l 1029 </w:instrText>
          </w:r>
          <w:r w:rsidR="009C7BE3">
            <w:fldChar w:fldCharType="separate"/>
          </w:r>
          <w:r w:rsidR="00EF74D1">
            <w:rPr>
              <w:noProof/>
            </w:rPr>
            <w:t>(5)</w:t>
          </w:r>
          <w:r w:rsidR="009C7BE3">
            <w:fldChar w:fldCharType="end"/>
          </w:r>
        </w:sdtContent>
      </w:sdt>
    </w:p>
    <w:p w14:paraId="13E2C7B1" w14:textId="43E421F7" w:rsidR="00EE22F4" w:rsidRDefault="00EE22F4" w:rsidP="003963F0">
      <w:pPr>
        <w:pStyle w:val="Podkapitola"/>
      </w:pPr>
      <w:bookmarkStart w:id="17" w:name="_Toc73456358"/>
      <w:bookmarkStart w:id="18" w:name="_Toc73484233"/>
      <w:r>
        <w:lastRenderedPageBreak/>
        <w:t>Fonty a ikony</w:t>
      </w:r>
      <w:bookmarkEnd w:id="17"/>
      <w:bookmarkEnd w:id="18"/>
    </w:p>
    <w:p w14:paraId="21F7E895" w14:textId="08649492" w:rsidR="00225BE9" w:rsidRDefault="00F37429" w:rsidP="00225BE9">
      <w:pPr>
        <w:pStyle w:val="Sta"/>
      </w:pPr>
      <w:r>
        <w:t xml:space="preserve">Při tvorbě návrhu je potřeba vybrat vhodné fonty písma, které </w:t>
      </w:r>
      <w:r w:rsidR="004732C0">
        <w:t xml:space="preserve">jsou </w:t>
      </w:r>
      <w:r w:rsidR="000D5630">
        <w:t>dobře</w:t>
      </w:r>
      <w:r w:rsidR="004732C0">
        <w:t xml:space="preserve"> čitelné, podporují Latin </w:t>
      </w:r>
      <w:proofErr w:type="spellStart"/>
      <w:r w:rsidR="004732C0">
        <w:t>Extended</w:t>
      </w:r>
      <w:proofErr w:type="spellEnd"/>
      <w:r w:rsidR="004732C0">
        <w:t xml:space="preserve"> (</w:t>
      </w:r>
      <w:r w:rsidR="000D5630">
        <w:t xml:space="preserve">podpora českého jazyka a diakritiky) </w:t>
      </w:r>
      <w:r w:rsidR="006751C5">
        <w:t xml:space="preserve">a hodí se ke vzhledu stránky. </w:t>
      </w:r>
      <w:r w:rsidR="00225BE9">
        <w:t xml:space="preserve">Pro tento web jsem zvolil </w:t>
      </w:r>
      <w:r w:rsidR="002D3889">
        <w:t xml:space="preserve">volně dostupné fonty </w:t>
      </w:r>
      <w:r w:rsidR="00DB72EB">
        <w:t xml:space="preserve">Montserrat a PT </w:t>
      </w:r>
      <w:proofErr w:type="spellStart"/>
      <w:r w:rsidR="00DB72EB">
        <w:t>Sans</w:t>
      </w:r>
      <w:proofErr w:type="spellEnd"/>
      <w:r w:rsidR="00DB72EB">
        <w:t xml:space="preserve">. </w:t>
      </w:r>
      <w:r w:rsidR="00441763">
        <w:t>Montserrat</w:t>
      </w:r>
      <w:r w:rsidR="00FE79EA">
        <w:t>,</w:t>
      </w:r>
      <w:r w:rsidR="00441763">
        <w:t xml:space="preserve"> pro nadpisy a větší texty</w:t>
      </w:r>
      <w:r w:rsidR="00FE79EA">
        <w:t>,</w:t>
      </w:r>
      <w:r w:rsidR="003021A0">
        <w:t xml:space="preserve"> konkrétně v jeho </w:t>
      </w:r>
      <w:r w:rsidR="006572CB">
        <w:t>tenčí a klasické verzi,</w:t>
      </w:r>
      <w:r w:rsidR="00FE79EA">
        <w:t xml:space="preserve"> a PT </w:t>
      </w:r>
      <w:proofErr w:type="spellStart"/>
      <w:r w:rsidR="00FE79EA">
        <w:t>Sans</w:t>
      </w:r>
      <w:proofErr w:type="spellEnd"/>
      <w:r w:rsidR="00FE79EA">
        <w:t xml:space="preserve"> pro zbytek </w:t>
      </w:r>
      <w:r w:rsidR="00FA5E0A">
        <w:t>obsahu</w:t>
      </w:r>
      <w:r w:rsidR="00FE79EA">
        <w:t xml:space="preserve"> na webu.</w:t>
      </w:r>
      <w:r w:rsidR="00FA5E0A">
        <w:t xml:space="preserve"> Je vhodné používat více jak jeden druh fontu </w:t>
      </w:r>
      <w:r w:rsidR="00714724">
        <w:t xml:space="preserve">a několik velikostí </w:t>
      </w:r>
      <w:r w:rsidR="00FA5E0A">
        <w:t xml:space="preserve">pro odlišení nadpisů. </w:t>
      </w:r>
      <w:r w:rsidR="00FE79EA">
        <w:t xml:space="preserve"> </w:t>
      </w:r>
      <w:r w:rsidR="002313E1">
        <w:t xml:space="preserve">Oba fonty </w:t>
      </w:r>
      <w:r w:rsidR="00FE79EA">
        <w:t>jsou bezpatkové a ideální pro použití na webu</w:t>
      </w:r>
      <w:r w:rsidR="002313E1">
        <w:t xml:space="preserve">. </w:t>
      </w:r>
      <w:r w:rsidR="007870B6">
        <w:t>Nadpisy</w:t>
      </w:r>
      <w:r w:rsidR="006A471D">
        <w:t xml:space="preserve"> jsem odlišil </w:t>
      </w:r>
      <w:r w:rsidR="00AD4F41">
        <w:t xml:space="preserve">výše zmíněnou primární barvou webu. </w:t>
      </w:r>
      <w:r w:rsidR="002A41B8">
        <w:t xml:space="preserve">Dále </w:t>
      </w:r>
      <w:r w:rsidR="00377591">
        <w:t>byly použity ikonky z </w:t>
      </w:r>
      <w:r w:rsidR="005D08A7">
        <w:t>f</w:t>
      </w:r>
      <w:r w:rsidR="00377591">
        <w:t xml:space="preserve">ontu </w:t>
      </w:r>
      <w:proofErr w:type="spellStart"/>
      <w:r w:rsidR="00377591">
        <w:t>Awesome</w:t>
      </w:r>
      <w:proofErr w:type="spellEnd"/>
      <w:r w:rsidR="006171ED">
        <w:rPr>
          <w:rStyle w:val="Znakapoznpodarou"/>
        </w:rPr>
        <w:footnoteReference w:id="3"/>
      </w:r>
      <w:r w:rsidR="00377591">
        <w:t xml:space="preserve"> ve spojení s</w:t>
      </w:r>
      <w:r w:rsidR="005D08A7">
        <w:t> </w:t>
      </w:r>
      <w:proofErr w:type="spellStart"/>
      <w:r w:rsidR="00377591">
        <w:t>Icomoonem</w:t>
      </w:r>
      <w:proofErr w:type="spellEnd"/>
      <w:r w:rsidR="005D08A7">
        <w:t xml:space="preserve">, který umožňuje výběr </w:t>
      </w:r>
      <w:r w:rsidR="00773499">
        <w:t>vhodných ikonek a jednoduchou implementaci do kódu</w:t>
      </w:r>
      <w:r w:rsidR="00AE50D3">
        <w:t xml:space="preserve"> pomocí fontu</w:t>
      </w:r>
      <w:r w:rsidR="00773499">
        <w:t>.</w:t>
      </w:r>
    </w:p>
    <w:p w14:paraId="1A66781C" w14:textId="56597E0F" w:rsidR="00CC76DD" w:rsidRDefault="00C126C3" w:rsidP="003963F0">
      <w:pPr>
        <w:pStyle w:val="Podkapitola"/>
      </w:pPr>
      <w:bookmarkStart w:id="19" w:name="_Toc73456359"/>
      <w:bookmarkStart w:id="20" w:name="_Toc73484234"/>
      <w:r>
        <w:t>Design stránek</w:t>
      </w:r>
      <w:bookmarkEnd w:id="19"/>
      <w:bookmarkEnd w:id="20"/>
    </w:p>
    <w:p w14:paraId="4245EF8C" w14:textId="66578681" w:rsidR="009C2EBD" w:rsidRDefault="009F1173" w:rsidP="00855B92">
      <w:pPr>
        <w:pStyle w:val="Podpodkapitola"/>
      </w:pPr>
      <w:bookmarkStart w:id="21" w:name="_Toc73456360"/>
      <w:bookmarkStart w:id="22" w:name="_Toc73484235"/>
      <w:r>
        <w:t>Domovská stránka</w:t>
      </w:r>
      <w:bookmarkEnd w:id="21"/>
      <w:bookmarkEnd w:id="22"/>
    </w:p>
    <w:p w14:paraId="1A53E579" w14:textId="66190ACF" w:rsidR="009C2EBD" w:rsidRPr="009C2EBD" w:rsidRDefault="00A05307" w:rsidP="009C2EBD">
      <w:pPr>
        <w:pStyle w:val="Sta"/>
      </w:pPr>
      <w:r>
        <w:t>Na domovské stránce došlo během práce oproti původnímu návrhu k několika změnám, ale základní design</w:t>
      </w:r>
      <w:r w:rsidR="000B3494">
        <w:t xml:space="preserve"> a rozložení zůstalo stejné</w:t>
      </w:r>
      <w:r>
        <w:t xml:space="preserve">. </w:t>
      </w:r>
      <w:r w:rsidR="000B3494">
        <w:t>Nejvíce jsem změnil navigaci v horní části</w:t>
      </w:r>
      <w:r w:rsidR="00853DF4">
        <w:t xml:space="preserve"> a </w:t>
      </w:r>
      <w:r w:rsidR="000A3BC2">
        <w:t>patičku</w:t>
      </w:r>
      <w:r w:rsidR="000B3494">
        <w:t xml:space="preserve"> webu</w:t>
      </w:r>
      <w:r w:rsidR="000A3BC2">
        <w:t xml:space="preserve">. V navigaci jsem </w:t>
      </w:r>
      <w:r w:rsidR="00D24477">
        <w:t xml:space="preserve">přidal logo, ikony k některým odkazům a změnil jsem barvu pozadí. </w:t>
      </w:r>
      <w:r>
        <w:t xml:space="preserve"> </w:t>
      </w:r>
      <w:r w:rsidR="000A3BC2">
        <w:t xml:space="preserve">Ve spodní části </w:t>
      </w:r>
      <w:r w:rsidR="00462B93">
        <w:t xml:space="preserve">jsem se rozhodl udělat z původních </w:t>
      </w:r>
      <w:r w:rsidR="00673453">
        <w:t xml:space="preserve">velkých boxů s lokací, emailem a telefonem pouze </w:t>
      </w:r>
      <w:r w:rsidR="00B94DFD">
        <w:t xml:space="preserve">tlačítka v hlavní barvě webu a doplnil jsem je </w:t>
      </w:r>
      <w:r w:rsidR="00E56B59">
        <w:t xml:space="preserve">druhou navigací na stránce a mapou sídla firmy ve formě Street </w:t>
      </w:r>
      <w:proofErr w:type="spellStart"/>
      <w:r w:rsidR="00E56B59">
        <w:t>Vie</w:t>
      </w:r>
      <w:r w:rsidR="00817634">
        <w:t>w</w:t>
      </w:r>
      <w:proofErr w:type="spellEnd"/>
      <w:r w:rsidR="00E56B59">
        <w:t xml:space="preserve">. </w:t>
      </w:r>
    </w:p>
    <w:p w14:paraId="608DDB81" w14:textId="1141ABA5" w:rsidR="001A7711" w:rsidRDefault="00F02461" w:rsidP="00E04F16">
      <w:pPr>
        <w:pStyle w:val="Obrzek"/>
      </w:pPr>
      <w:r w:rsidRPr="00E04F16">
        <w:lastRenderedPageBreak/>
        <w:drawing>
          <wp:inline distT="0" distB="0" distL="0" distR="0" wp14:anchorId="1F62A61F" wp14:editId="5A24E669">
            <wp:extent cx="5783702" cy="7153275"/>
            <wp:effectExtent l="0" t="0" r="7620" b="0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45820" cy="723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66065" w14:textId="370F2DB0" w:rsidR="00BA0081" w:rsidRPr="00BA0081" w:rsidRDefault="001A7711" w:rsidP="001A7711">
      <w:pPr>
        <w:pStyle w:val="Titulek"/>
      </w:pPr>
      <w:bookmarkStart w:id="23" w:name="_Toc73484261"/>
      <w:r>
        <w:t xml:space="preserve">Obrázek </w:t>
      </w:r>
      <w:r w:rsidR="00F556FC">
        <w:fldChar w:fldCharType="begin"/>
      </w:r>
      <w:r w:rsidR="00F556FC">
        <w:instrText xml:space="preserve"> SEQ Obrázek \* ARABIC </w:instrText>
      </w:r>
      <w:r w:rsidR="00F556FC">
        <w:fldChar w:fldCharType="separate"/>
      </w:r>
      <w:r w:rsidR="00DB18F7">
        <w:rPr>
          <w:noProof/>
        </w:rPr>
        <w:t>2</w:t>
      </w:r>
      <w:r w:rsidR="00F556FC">
        <w:rPr>
          <w:noProof/>
        </w:rPr>
        <w:fldChar w:fldCharType="end"/>
      </w:r>
      <w:r>
        <w:t xml:space="preserve"> - Původní návrh </w:t>
      </w:r>
      <w:proofErr w:type="spellStart"/>
      <w:r>
        <w:t>landing</w:t>
      </w:r>
      <w:proofErr w:type="spellEnd"/>
      <w:r>
        <w:t xml:space="preserve"> </w:t>
      </w:r>
      <w:proofErr w:type="spellStart"/>
      <w:r>
        <w:t>page</w:t>
      </w:r>
      <w:bookmarkEnd w:id="23"/>
      <w:proofErr w:type="spellEnd"/>
    </w:p>
    <w:p w14:paraId="33F3B77A" w14:textId="4A42358A" w:rsidR="001A7711" w:rsidRDefault="00AB4DB8" w:rsidP="00546026">
      <w:pPr>
        <w:pStyle w:val="Obrzek"/>
      </w:pPr>
      <w:r w:rsidRPr="00AB4DB8">
        <w:lastRenderedPageBreak/>
        <w:drawing>
          <wp:inline distT="0" distB="0" distL="0" distR="0" wp14:anchorId="690CBCAE" wp14:editId="6DA47526">
            <wp:extent cx="4384554" cy="8972550"/>
            <wp:effectExtent l="0" t="0" r="0" b="0"/>
            <wp:docPr id="32" name="Obráze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5886" cy="89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125A8" w14:textId="745A05B4" w:rsidR="00C126C3" w:rsidRDefault="001A7711" w:rsidP="001A7711">
      <w:pPr>
        <w:pStyle w:val="Titulek"/>
      </w:pPr>
      <w:bookmarkStart w:id="24" w:name="_Toc73484262"/>
      <w:r>
        <w:t xml:space="preserve">Obrázek </w:t>
      </w:r>
      <w:r w:rsidR="00F556FC">
        <w:fldChar w:fldCharType="begin"/>
      </w:r>
      <w:r w:rsidR="00F556FC">
        <w:instrText xml:space="preserve"> SEQ Obrázek \* ARABIC </w:instrText>
      </w:r>
      <w:r w:rsidR="00F556FC">
        <w:fldChar w:fldCharType="separate"/>
      </w:r>
      <w:r w:rsidR="00DB18F7">
        <w:rPr>
          <w:noProof/>
        </w:rPr>
        <w:t>3</w:t>
      </w:r>
      <w:r w:rsidR="00F556FC">
        <w:rPr>
          <w:noProof/>
        </w:rPr>
        <w:fldChar w:fldCharType="end"/>
      </w:r>
      <w:r>
        <w:t xml:space="preserve"> - Finální vzhled</w:t>
      </w:r>
      <w:r w:rsidR="00E91EB1">
        <w:t xml:space="preserve"> domovské stránky</w:t>
      </w:r>
      <w:bookmarkEnd w:id="24"/>
    </w:p>
    <w:p w14:paraId="2F0F7A9B" w14:textId="2204BE72" w:rsidR="00E91EB1" w:rsidRDefault="00EB6658" w:rsidP="00855B92">
      <w:pPr>
        <w:pStyle w:val="Podpodkapitola"/>
      </w:pPr>
      <w:bookmarkStart w:id="25" w:name="_Toc73456361"/>
      <w:bookmarkStart w:id="26" w:name="_Toc73484236"/>
      <w:r>
        <w:lastRenderedPageBreak/>
        <w:t>Stránka O nás</w:t>
      </w:r>
      <w:bookmarkEnd w:id="25"/>
      <w:bookmarkEnd w:id="26"/>
    </w:p>
    <w:p w14:paraId="2AC6E14A" w14:textId="1AE0243D" w:rsidR="002867D9" w:rsidRDefault="00EB6658" w:rsidP="002867D9">
      <w:pPr>
        <w:pStyle w:val="Sta"/>
      </w:pPr>
      <w:r>
        <w:t xml:space="preserve">Původně měla být na webu samostatná stránka O nás, která obsahovala informace o firmě a kontakty na </w:t>
      </w:r>
      <w:r w:rsidR="001F36EE">
        <w:t xml:space="preserve">všechny geodety v sekci Náš tým. </w:t>
      </w:r>
      <w:r w:rsidR="001B7E27">
        <w:t>V průběhu tvorby webu jsem se jí ale rozhodl přesunout na domovskou stránku</w:t>
      </w:r>
      <w:r w:rsidR="00BD73B6">
        <w:t>, aby byly informace</w:t>
      </w:r>
      <w:r w:rsidR="00967873">
        <w:t xml:space="preserve"> dostupné</w:t>
      </w:r>
      <w:r w:rsidR="00BD73B6">
        <w:t xml:space="preserve"> přímo při vstupu na </w:t>
      </w:r>
      <w:r w:rsidR="00487A0E">
        <w:t>web a</w:t>
      </w:r>
      <w:r w:rsidR="00BD73B6">
        <w:t xml:space="preserve"> domovská stránka obsahovala více </w:t>
      </w:r>
      <w:r w:rsidR="00967873">
        <w:t>informací</w:t>
      </w:r>
      <w:r w:rsidR="00487A0E">
        <w:t>.</w:t>
      </w:r>
    </w:p>
    <w:p w14:paraId="3E91FD99" w14:textId="144B69AD" w:rsidR="00C84FB2" w:rsidRDefault="00E32723" w:rsidP="00C84FB2">
      <w:pPr>
        <w:pStyle w:val="Obrzek"/>
      </w:pPr>
      <w:r w:rsidRPr="00E32723">
        <w:drawing>
          <wp:inline distT="0" distB="0" distL="0" distR="0" wp14:anchorId="2C21D1B0" wp14:editId="1FD59C59">
            <wp:extent cx="5760085" cy="4962525"/>
            <wp:effectExtent l="0" t="0" r="0" b="9525"/>
            <wp:docPr id="34" name="Obráze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D2D36" w14:textId="61240F27" w:rsidR="00E04F16" w:rsidRDefault="00C84FB2" w:rsidP="00C84FB2">
      <w:pPr>
        <w:pStyle w:val="Titulek"/>
      </w:pPr>
      <w:bookmarkStart w:id="27" w:name="_Toc73484263"/>
      <w:r>
        <w:t xml:space="preserve">Obrázek </w:t>
      </w:r>
      <w:r w:rsidR="00F556FC">
        <w:fldChar w:fldCharType="begin"/>
      </w:r>
      <w:r w:rsidR="00F556FC">
        <w:instrText xml:space="preserve"> SEQ Obrázek \* ARABIC </w:instrText>
      </w:r>
      <w:r w:rsidR="00F556FC">
        <w:fldChar w:fldCharType="separate"/>
      </w:r>
      <w:r w:rsidR="00DB18F7">
        <w:rPr>
          <w:noProof/>
        </w:rPr>
        <w:t>4</w:t>
      </w:r>
      <w:r w:rsidR="00F556FC">
        <w:rPr>
          <w:noProof/>
        </w:rPr>
        <w:fldChar w:fldCharType="end"/>
      </w:r>
      <w:r>
        <w:t xml:space="preserve"> - Původní vzhled stránky O nás</w:t>
      </w:r>
      <w:bookmarkEnd w:id="27"/>
    </w:p>
    <w:p w14:paraId="18DCB706" w14:textId="20B2F351" w:rsidR="00E44383" w:rsidRDefault="00E44383" w:rsidP="00855B92">
      <w:pPr>
        <w:pStyle w:val="Podpodkapitola"/>
      </w:pPr>
      <w:bookmarkStart w:id="28" w:name="_Toc73456362"/>
      <w:bookmarkStart w:id="29" w:name="_Toc73484237"/>
      <w:r>
        <w:t>Stránka Naše služby</w:t>
      </w:r>
      <w:bookmarkEnd w:id="28"/>
      <w:bookmarkEnd w:id="29"/>
    </w:p>
    <w:p w14:paraId="0CB6F6F4" w14:textId="27A13314" w:rsidR="00E04F16" w:rsidRDefault="00360271" w:rsidP="00E44383">
      <w:pPr>
        <w:pStyle w:val="Sta"/>
      </w:pPr>
      <w:r>
        <w:t xml:space="preserve">Stránka Naše služby vznikla v průběhu práce a vedou na ní přímo tlačítka </w:t>
      </w:r>
      <w:r w:rsidR="00776009">
        <w:t xml:space="preserve">na domovské stránce. Obsahuje podrobnější informace </w:t>
      </w:r>
      <w:r w:rsidR="00BF7ACB">
        <w:t xml:space="preserve">o nabízených službách s krátkým vysvětlením pro potencionální zákazníky. </w:t>
      </w:r>
    </w:p>
    <w:p w14:paraId="2C416276" w14:textId="18EDDF28" w:rsidR="00324309" w:rsidRDefault="009D09C9" w:rsidP="00324309">
      <w:pPr>
        <w:pStyle w:val="Obrzek"/>
      </w:pPr>
      <w:r w:rsidRPr="009D09C9">
        <w:lastRenderedPageBreak/>
        <w:drawing>
          <wp:inline distT="0" distB="0" distL="0" distR="0" wp14:anchorId="7896C291" wp14:editId="25709303">
            <wp:extent cx="5760085" cy="5908040"/>
            <wp:effectExtent l="0" t="0" r="0" b="0"/>
            <wp:docPr id="33" name="Obráze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90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61897" w14:textId="0B9FC584" w:rsidR="00E04F16" w:rsidRDefault="00324309" w:rsidP="00324309">
      <w:pPr>
        <w:pStyle w:val="Titulek"/>
      </w:pPr>
      <w:bookmarkStart w:id="30" w:name="_Toc73484264"/>
      <w:r>
        <w:t xml:space="preserve">Obrázek </w:t>
      </w:r>
      <w:r w:rsidR="00F556FC">
        <w:fldChar w:fldCharType="begin"/>
      </w:r>
      <w:r w:rsidR="00F556FC">
        <w:instrText xml:space="preserve"> SEQ Obrázek \* ARABIC </w:instrText>
      </w:r>
      <w:r w:rsidR="00F556FC">
        <w:fldChar w:fldCharType="separate"/>
      </w:r>
      <w:r w:rsidR="00DB18F7">
        <w:rPr>
          <w:noProof/>
        </w:rPr>
        <w:t>5</w:t>
      </w:r>
      <w:r w:rsidR="00F556FC">
        <w:rPr>
          <w:noProof/>
        </w:rPr>
        <w:fldChar w:fldCharType="end"/>
      </w:r>
      <w:r>
        <w:t xml:space="preserve"> - Aktuální vzhled stránky Naše služby</w:t>
      </w:r>
      <w:bookmarkEnd w:id="30"/>
    </w:p>
    <w:p w14:paraId="29182744" w14:textId="6990DFD2" w:rsidR="006C5C86" w:rsidRDefault="006C5C86" w:rsidP="00855B92">
      <w:pPr>
        <w:pStyle w:val="Podpodkapitola"/>
      </w:pPr>
      <w:bookmarkStart w:id="31" w:name="_Toc73456363"/>
      <w:bookmarkStart w:id="32" w:name="_Toc73484238"/>
      <w:r>
        <w:t>Stránky Kontakt a Reference</w:t>
      </w:r>
      <w:bookmarkEnd w:id="31"/>
      <w:bookmarkEnd w:id="32"/>
    </w:p>
    <w:p w14:paraId="75E76708" w14:textId="324791B9" w:rsidR="006C5C86" w:rsidRDefault="00201C35" w:rsidP="003963F0">
      <w:pPr>
        <w:pStyle w:val="Podkapitola"/>
      </w:pPr>
      <w:bookmarkStart w:id="33" w:name="_Toc73456364"/>
      <w:bookmarkStart w:id="34" w:name="_Toc73484239"/>
      <w:r>
        <w:t>Úprava grafiky loga firmy</w:t>
      </w:r>
      <w:bookmarkEnd w:id="33"/>
      <w:bookmarkEnd w:id="34"/>
    </w:p>
    <w:p w14:paraId="1E3EC6DD" w14:textId="77777777" w:rsidR="00243B8C" w:rsidRDefault="00FC72AA" w:rsidP="00243B8C">
      <w:pPr>
        <w:pStyle w:val="Sta"/>
      </w:pPr>
      <w:r w:rsidRPr="00243B8C">
        <w:t>Loga, která mi byla poskytnuta firmou nebyla vhodná pro použití na web</w:t>
      </w:r>
      <w:r w:rsidR="00EA544A" w:rsidRPr="00243B8C">
        <w:t xml:space="preserve">. Byla sice ve velkém rozlišení, ale ve formátu PNG, </w:t>
      </w:r>
      <w:r w:rsidR="00C600BF" w:rsidRPr="00243B8C">
        <w:t xml:space="preserve">což je bitmapový, </w:t>
      </w:r>
      <w:r w:rsidR="00EA544A" w:rsidRPr="00243B8C">
        <w:t xml:space="preserve">který </w:t>
      </w:r>
      <w:r w:rsidR="003F3AE0" w:rsidRPr="00243B8C">
        <w:t>tvoří velmi velké soubory</w:t>
      </w:r>
      <w:r w:rsidR="00FB5793" w:rsidRPr="00243B8C">
        <w:t xml:space="preserve"> a</w:t>
      </w:r>
      <w:r w:rsidR="003F3AE0" w:rsidRPr="00243B8C">
        <w:t xml:space="preserve"> není úplně vhodný pro použití na webu.</w:t>
      </w:r>
      <w:r w:rsidR="00B24AB9" w:rsidRPr="00243B8C">
        <w:t xml:space="preserve"> </w:t>
      </w:r>
      <w:r w:rsidR="00B3172C" w:rsidRPr="00243B8C">
        <w:t xml:space="preserve">Pomocí programu </w:t>
      </w:r>
      <w:proofErr w:type="spellStart"/>
      <w:r w:rsidR="00B3172C" w:rsidRPr="00243B8C">
        <w:t>Inkscape</w:t>
      </w:r>
      <w:proofErr w:type="spellEnd"/>
      <w:r w:rsidR="00B3172C" w:rsidRPr="00243B8C">
        <w:t xml:space="preserve"> jsem </w:t>
      </w:r>
      <w:r w:rsidR="00A8723A" w:rsidRPr="00243B8C">
        <w:t>loga</w:t>
      </w:r>
      <w:r w:rsidR="00B3172C" w:rsidRPr="00243B8C">
        <w:t xml:space="preserve"> předělal do </w:t>
      </w:r>
      <w:r w:rsidR="00A8723A" w:rsidRPr="00243B8C">
        <w:t xml:space="preserve">vektorového </w:t>
      </w:r>
      <w:r w:rsidR="00B3172C" w:rsidRPr="00243B8C">
        <w:t xml:space="preserve">formátu SVG, </w:t>
      </w:r>
      <w:r w:rsidR="00A8723A" w:rsidRPr="00243B8C">
        <w:t xml:space="preserve">který umožňuje </w:t>
      </w:r>
      <w:r w:rsidR="00C600BF" w:rsidRPr="00243B8C">
        <w:t xml:space="preserve">neomezené škálování </w:t>
      </w:r>
      <w:r w:rsidR="00942BD3" w:rsidRPr="00243B8C">
        <w:t>grafiky do jakékoli velikosti.</w:t>
      </w:r>
    </w:p>
    <w:p w14:paraId="473EC05D" w14:textId="695FCCA5" w:rsidR="00A62943" w:rsidRDefault="00C26669" w:rsidP="00243B8C">
      <w:pPr>
        <w:pStyle w:val="Obrzek"/>
      </w:pPr>
      <w:r>
        <w:lastRenderedPageBreak/>
        <w:drawing>
          <wp:inline distT="0" distB="0" distL="0" distR="0" wp14:anchorId="5BC989CD" wp14:editId="1B45869E">
            <wp:extent cx="2981325" cy="645543"/>
            <wp:effectExtent l="0" t="0" r="0" b="2540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887" cy="658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7EAB7" w14:textId="5338E33C" w:rsidR="00236267" w:rsidRDefault="00A62943" w:rsidP="00A62943">
      <w:pPr>
        <w:pStyle w:val="Titulek"/>
      </w:pPr>
      <w:bookmarkStart w:id="35" w:name="_Toc73484265"/>
      <w:r>
        <w:t xml:space="preserve">Obrázek </w:t>
      </w:r>
      <w:r w:rsidR="00F556FC">
        <w:fldChar w:fldCharType="begin"/>
      </w:r>
      <w:r w:rsidR="00F556FC">
        <w:instrText xml:space="preserve"> SEQ Obrázek \* ARABIC </w:instrText>
      </w:r>
      <w:r w:rsidR="00F556FC">
        <w:fldChar w:fldCharType="separate"/>
      </w:r>
      <w:r w:rsidR="00DB18F7">
        <w:rPr>
          <w:noProof/>
        </w:rPr>
        <w:t>6</w:t>
      </w:r>
      <w:r w:rsidR="00F556FC">
        <w:rPr>
          <w:noProof/>
        </w:rPr>
        <w:fldChar w:fldCharType="end"/>
      </w:r>
      <w:r>
        <w:t xml:space="preserve"> - Logo firmy </w:t>
      </w:r>
      <w:proofErr w:type="spellStart"/>
      <w:r>
        <w:t>Geoline</w:t>
      </w:r>
      <w:bookmarkEnd w:id="35"/>
      <w:proofErr w:type="spellEnd"/>
    </w:p>
    <w:p w14:paraId="43A755D6" w14:textId="65756E80" w:rsidR="00236267" w:rsidRDefault="00236267" w:rsidP="00236267">
      <w:pPr>
        <w:pStyle w:val="Sta"/>
      </w:pPr>
      <w:r>
        <w:t xml:space="preserve">Původně bylo v plánu </w:t>
      </w:r>
      <w:r w:rsidR="003802B3">
        <w:t xml:space="preserve">pro web vytvořit i vlastní </w:t>
      </w:r>
      <w:r w:rsidR="00FA6ABA">
        <w:t>fotografie pro web</w:t>
      </w:r>
      <w:r w:rsidR="003802B3">
        <w:t xml:space="preserve">, ale k tomu z důvodu pandemie COVID-19 nedošlo. </w:t>
      </w:r>
      <w:r w:rsidR="00F750D5">
        <w:t>Proto byly na webu použity dočasně obrázky z</w:t>
      </w:r>
      <w:r w:rsidR="002E22A7">
        <w:t xml:space="preserve"> knihovny </w:t>
      </w:r>
      <w:proofErr w:type="spellStart"/>
      <w:r w:rsidR="001D6112">
        <w:t>Pexels</w:t>
      </w:r>
      <w:proofErr w:type="spellEnd"/>
      <w:r w:rsidR="001F4D2A">
        <w:rPr>
          <w:rStyle w:val="Znakapoznpodarou"/>
        </w:rPr>
        <w:footnoteReference w:id="4"/>
      </w:r>
      <w:r w:rsidR="001F4D2A">
        <w:t xml:space="preserve"> a </w:t>
      </w:r>
      <w:proofErr w:type="spellStart"/>
      <w:r w:rsidR="001F4D2A">
        <w:t>Unsplash</w:t>
      </w:r>
      <w:proofErr w:type="spellEnd"/>
      <w:r w:rsidR="00657DFC">
        <w:rPr>
          <w:rStyle w:val="Znakapoznpodarou"/>
        </w:rPr>
        <w:footnoteReference w:id="5"/>
      </w:r>
      <w:r w:rsidR="001F4D2A">
        <w:t>.</w:t>
      </w:r>
      <w:r w:rsidR="001D6112">
        <w:t xml:space="preserve"> Tyto obrázky jsou volně dostupné</w:t>
      </w:r>
      <w:r w:rsidR="002E22A7">
        <w:t xml:space="preserve"> ve velkém rozlišení a dostupné</w:t>
      </w:r>
      <w:r w:rsidR="001D6112">
        <w:t xml:space="preserve"> </w:t>
      </w:r>
      <w:r w:rsidR="002E22A7">
        <w:t xml:space="preserve">i pro komerční použití bez copyrightu. Cílem je v průběhu času tyto obrázky vyměnit za vlastní tvorbu firmy </w:t>
      </w:r>
      <w:proofErr w:type="spellStart"/>
      <w:r w:rsidR="002E22A7">
        <w:t>Geoline</w:t>
      </w:r>
      <w:proofErr w:type="spellEnd"/>
      <w:r w:rsidR="002E22A7">
        <w:t>.</w:t>
      </w:r>
    </w:p>
    <w:p w14:paraId="21A3E0CF" w14:textId="77777777" w:rsidR="002459E9" w:rsidRDefault="002459E9" w:rsidP="002459E9">
      <w:pPr>
        <w:pStyle w:val="Obrzek"/>
      </w:pPr>
      <w:r>
        <w:drawing>
          <wp:inline distT="0" distB="0" distL="0" distR="0" wp14:anchorId="2B9D467C" wp14:editId="5BBFC26B">
            <wp:extent cx="4731385" cy="2662219"/>
            <wp:effectExtent l="0" t="0" r="0" b="5080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095" cy="2668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D07A1" w14:textId="576C009A" w:rsidR="002459E9" w:rsidRPr="00236267" w:rsidRDefault="002459E9" w:rsidP="002459E9">
      <w:pPr>
        <w:pStyle w:val="Titulek"/>
      </w:pPr>
      <w:bookmarkStart w:id="36" w:name="_Toc73484266"/>
      <w:r>
        <w:t xml:space="preserve">Obrázek </w:t>
      </w:r>
      <w:r w:rsidR="00F556FC">
        <w:fldChar w:fldCharType="begin"/>
      </w:r>
      <w:r w:rsidR="00F556FC">
        <w:instrText xml:space="preserve"> SEQ Obrázek \* ARABIC </w:instrText>
      </w:r>
      <w:r w:rsidR="00F556FC">
        <w:fldChar w:fldCharType="separate"/>
      </w:r>
      <w:r w:rsidR="00DB18F7">
        <w:rPr>
          <w:noProof/>
        </w:rPr>
        <w:t>7</w:t>
      </w:r>
      <w:r w:rsidR="00F556FC">
        <w:rPr>
          <w:noProof/>
        </w:rPr>
        <w:fldChar w:fldCharType="end"/>
      </w:r>
      <w:r>
        <w:t xml:space="preserve"> - Příklad použitého obrázku</w:t>
      </w:r>
      <w:r w:rsidR="00371995">
        <w:t xml:space="preserve"> </w:t>
      </w:r>
      <w:r w:rsidR="00D119A9">
        <w:t xml:space="preserve">z knihovny </w:t>
      </w:r>
      <w:proofErr w:type="spellStart"/>
      <w:r w:rsidR="00D119A9">
        <w:t>Unsplash</w:t>
      </w:r>
      <w:proofErr w:type="spellEnd"/>
      <w:r w:rsidR="00D119A9">
        <w:t xml:space="preserve"> </w:t>
      </w:r>
      <w:sdt>
        <w:sdtPr>
          <w:id w:val="-885412442"/>
          <w:citation/>
        </w:sdtPr>
        <w:sdtEndPr/>
        <w:sdtContent>
          <w:r w:rsidR="00D119A9">
            <w:fldChar w:fldCharType="begin"/>
          </w:r>
          <w:r w:rsidR="00D119A9">
            <w:instrText xml:space="preserve"> CITATION Sco21 \l 1029 </w:instrText>
          </w:r>
          <w:r w:rsidR="00D119A9">
            <w:fldChar w:fldCharType="separate"/>
          </w:r>
          <w:r w:rsidR="00EF74D1">
            <w:rPr>
              <w:noProof/>
            </w:rPr>
            <w:t>(6)</w:t>
          </w:r>
          <w:r w:rsidR="00D119A9">
            <w:fldChar w:fldCharType="end"/>
          </w:r>
        </w:sdtContent>
      </w:sdt>
      <w:bookmarkEnd w:id="36"/>
    </w:p>
    <w:p w14:paraId="1FB9C970" w14:textId="10687870" w:rsidR="001A43DE" w:rsidRDefault="0052258A" w:rsidP="00411E8C">
      <w:pPr>
        <w:pStyle w:val="Kapitola"/>
      </w:pPr>
      <w:bookmarkStart w:id="37" w:name="_Toc73456365"/>
      <w:bookmarkStart w:id="38" w:name="_Toc73484240"/>
      <w:r>
        <w:lastRenderedPageBreak/>
        <w:t>Kódování webu</w:t>
      </w:r>
      <w:bookmarkEnd w:id="37"/>
      <w:bookmarkEnd w:id="38"/>
    </w:p>
    <w:p w14:paraId="0E68C580" w14:textId="5C1DE4D0" w:rsidR="009B1A10" w:rsidRPr="009B1A10" w:rsidRDefault="001A4C28" w:rsidP="009B1A10">
      <w:pPr>
        <w:pStyle w:val="Sta"/>
      </w:pPr>
      <w:r>
        <w:t xml:space="preserve">Grafický návrh je potřeba převést do </w:t>
      </w:r>
      <w:r w:rsidR="00C161F4">
        <w:t xml:space="preserve">funkční podoby webové stránky. Prvním krokem </w:t>
      </w:r>
      <w:r w:rsidR="002A4909">
        <w:t xml:space="preserve">je </w:t>
      </w:r>
      <w:r w:rsidR="00C161F4">
        <w:t>napsání</w:t>
      </w:r>
      <w:r w:rsidR="002A4909">
        <w:t xml:space="preserve"> struktury stránek v</w:t>
      </w:r>
      <w:r w:rsidR="00603493">
        <w:t> HTML5</w:t>
      </w:r>
      <w:r w:rsidR="00F30D3E">
        <w:t>, což je znač</w:t>
      </w:r>
      <w:r w:rsidR="002F58D2">
        <w:t>kovací jazyk používaný právě při tvorbě webových stránek.</w:t>
      </w:r>
      <w:r w:rsidR="00C161F4">
        <w:t xml:space="preserve"> </w:t>
      </w:r>
      <w:r w:rsidR="00152513">
        <w:t xml:space="preserve">K vytvoření vizuální stránky </w:t>
      </w:r>
      <w:r w:rsidR="00D36ABD">
        <w:t xml:space="preserve">webu </w:t>
      </w:r>
      <w:r w:rsidR="008F0E40">
        <w:t>byl použit</w:t>
      </w:r>
      <w:r w:rsidR="003A52BF">
        <w:t xml:space="preserve"> jazyk CSS (</w:t>
      </w:r>
      <w:proofErr w:type="spellStart"/>
      <w:r w:rsidR="00A13B84" w:rsidRPr="00A13B84">
        <w:t>Cascading</w:t>
      </w:r>
      <w:proofErr w:type="spellEnd"/>
      <w:r w:rsidR="00A13B84" w:rsidRPr="00A13B84">
        <w:t xml:space="preserve"> Style </w:t>
      </w:r>
      <w:proofErr w:type="spellStart"/>
      <w:r w:rsidR="00A13B84" w:rsidRPr="00A13B84">
        <w:t>Sheets</w:t>
      </w:r>
      <w:proofErr w:type="spellEnd"/>
      <w:r w:rsidR="00A13B84">
        <w:t>)</w:t>
      </w:r>
      <w:r w:rsidR="00F92C1F">
        <w:t>. K vytvoření několika pokročilých interakcí</w:t>
      </w:r>
      <w:r w:rsidR="00B43A11">
        <w:t xml:space="preserve">, například v mobilní navigaci, </w:t>
      </w:r>
      <w:r w:rsidR="00F92C1F">
        <w:t>byl použit jazyk JavaScript, ale pouze okrajově.</w:t>
      </w:r>
      <w:r w:rsidR="009C7BE3">
        <w:t xml:space="preserve"> </w:t>
      </w:r>
    </w:p>
    <w:p w14:paraId="7809BD91" w14:textId="37DFBDB1" w:rsidR="005A62F9" w:rsidRDefault="00B43A11" w:rsidP="003963F0">
      <w:pPr>
        <w:pStyle w:val="Podkapitola"/>
      </w:pPr>
      <w:bookmarkStart w:id="39" w:name="_Toc73456366"/>
      <w:bookmarkStart w:id="40" w:name="_Toc73484241"/>
      <w:r>
        <w:t>HTML struktura</w:t>
      </w:r>
      <w:bookmarkEnd w:id="39"/>
      <w:bookmarkEnd w:id="40"/>
    </w:p>
    <w:p w14:paraId="1D7D0A44" w14:textId="64204DA3" w:rsidR="00B43A11" w:rsidRDefault="008C0A11" w:rsidP="00B43A11">
      <w:pPr>
        <w:pStyle w:val="Sta"/>
      </w:pPr>
      <w:r>
        <w:t xml:space="preserve">Kód </w:t>
      </w:r>
      <w:r w:rsidR="00C8358E">
        <w:t>webové stránky v HTML5</w:t>
      </w:r>
      <w:r w:rsidR="00C12C69">
        <w:t xml:space="preserve"> začíná tagem </w:t>
      </w:r>
      <w:r w:rsidR="00C12C69" w:rsidRPr="002C1BB6">
        <w:rPr>
          <w:rStyle w:val="Zdraznn"/>
        </w:rPr>
        <w:t>&lt;html&gt;</w:t>
      </w:r>
      <w:r w:rsidR="00C8358E" w:rsidRPr="002C1BB6">
        <w:rPr>
          <w:rStyle w:val="Zdraznn"/>
        </w:rPr>
        <w:t>,</w:t>
      </w:r>
      <w:r w:rsidR="00C8358E">
        <w:t xml:space="preserve"> </w:t>
      </w:r>
      <w:r w:rsidR="00122DDB">
        <w:t>který obsahuje</w:t>
      </w:r>
      <w:r w:rsidR="00C8358E">
        <w:t xml:space="preserve"> celý html dokument</w:t>
      </w:r>
      <w:r w:rsidR="00C12C69">
        <w:t xml:space="preserve">. </w:t>
      </w:r>
      <w:r w:rsidR="00122DDB">
        <w:t>Stránka je</w:t>
      </w:r>
      <w:r w:rsidR="007E22BB">
        <w:t xml:space="preserve"> potom</w:t>
      </w:r>
      <w:r w:rsidR="00233507">
        <w:t xml:space="preserve"> rozdělena do dvou hlavních částí</w:t>
      </w:r>
      <w:r w:rsidR="00C12C69">
        <w:t xml:space="preserve">, </w:t>
      </w:r>
      <w:r w:rsidR="00C12C69" w:rsidRPr="002C1BB6">
        <w:rPr>
          <w:rStyle w:val="Zdraznn"/>
        </w:rPr>
        <w:t>&lt;</w:t>
      </w:r>
      <w:proofErr w:type="spellStart"/>
      <w:r w:rsidR="00C12C69" w:rsidRPr="002C1BB6">
        <w:rPr>
          <w:rStyle w:val="Zdraznn"/>
        </w:rPr>
        <w:t>head</w:t>
      </w:r>
      <w:proofErr w:type="spellEnd"/>
      <w:r w:rsidR="009A4AFE" w:rsidRPr="002C1BB6">
        <w:rPr>
          <w:rStyle w:val="Zdraznn"/>
        </w:rPr>
        <w:t>&gt;</w:t>
      </w:r>
      <w:r w:rsidR="00C12C69">
        <w:t xml:space="preserve"> a </w:t>
      </w:r>
      <w:r w:rsidR="00C12C69" w:rsidRPr="002C1BB6">
        <w:rPr>
          <w:rStyle w:val="Zdraznn"/>
        </w:rPr>
        <w:t>&lt;body&gt;</w:t>
      </w:r>
      <w:r w:rsidR="009A4AFE" w:rsidRPr="002C1BB6">
        <w:rPr>
          <w:rStyle w:val="Zdraznn"/>
        </w:rPr>
        <w:t>.</w:t>
      </w:r>
    </w:p>
    <w:p w14:paraId="39043DD4" w14:textId="1E5EF483" w:rsidR="009A4AFE" w:rsidRDefault="009A4AFE" w:rsidP="00B43A11">
      <w:pPr>
        <w:pStyle w:val="Sta"/>
      </w:pPr>
      <w:r>
        <w:t xml:space="preserve">Hlavička </w:t>
      </w:r>
      <w:r w:rsidRPr="002C1BB6">
        <w:rPr>
          <w:rStyle w:val="Zdraznn"/>
        </w:rPr>
        <w:t>&lt;</w:t>
      </w:r>
      <w:proofErr w:type="spellStart"/>
      <w:r w:rsidRPr="002C1BB6">
        <w:rPr>
          <w:rStyle w:val="Zdraznn"/>
        </w:rPr>
        <w:t>head</w:t>
      </w:r>
      <w:proofErr w:type="spellEnd"/>
      <w:r w:rsidRPr="002C1BB6">
        <w:rPr>
          <w:rStyle w:val="Zdraznn"/>
        </w:rPr>
        <w:t>&gt;</w:t>
      </w:r>
      <w:r w:rsidR="005A627A">
        <w:t xml:space="preserve"> obsahuje informace hlavně pro prohlížeč a pro koncové uživatele není viditelná. Obsahuje například titulek stránky (zobrazující se </w:t>
      </w:r>
      <w:r w:rsidR="00943620">
        <w:t>vedle ikony v záložce v prohlížeči)</w:t>
      </w:r>
      <w:r w:rsidR="0088453E">
        <w:t>.</w:t>
      </w:r>
      <w:r w:rsidR="00E477C5">
        <w:t xml:space="preserve"> Dále obsahuje například odkazy na externí kaskádové styly nebo skripty.</w:t>
      </w:r>
    </w:p>
    <w:p w14:paraId="23535D56" w14:textId="4A2FB038" w:rsidR="00082AAA" w:rsidRDefault="00021A8D" w:rsidP="00B43A11">
      <w:pPr>
        <w:pStyle w:val="Sta"/>
      </w:pPr>
      <w:r>
        <w:t xml:space="preserve">Tělo dokumentu je umístěno v tagu </w:t>
      </w:r>
      <w:r w:rsidRPr="002C1BB6">
        <w:rPr>
          <w:rStyle w:val="Zdraznn"/>
        </w:rPr>
        <w:t>&lt;body&gt;</w:t>
      </w:r>
      <w:r>
        <w:t>, který obsahuje celý obsah stránky.</w:t>
      </w:r>
      <w:r w:rsidR="00475867">
        <w:t xml:space="preserve"> Obsah je pak zpravidla rozdělen pomocí tagů</w:t>
      </w:r>
      <w:r w:rsidR="00122525">
        <w:t xml:space="preserve"> </w:t>
      </w:r>
      <w:r w:rsidR="00122525" w:rsidRPr="002C1BB6">
        <w:rPr>
          <w:rStyle w:val="Zdraznnjemn"/>
        </w:rPr>
        <w:t>&lt;</w:t>
      </w:r>
      <w:proofErr w:type="spellStart"/>
      <w:r w:rsidR="00122525" w:rsidRPr="002C1BB6">
        <w:rPr>
          <w:rStyle w:val="Zdraznn"/>
        </w:rPr>
        <w:t>header</w:t>
      </w:r>
      <w:proofErr w:type="spellEnd"/>
      <w:r w:rsidR="00122525" w:rsidRPr="002C1BB6">
        <w:rPr>
          <w:rStyle w:val="Zdraznnjemn"/>
        </w:rPr>
        <w:t>&gt;</w:t>
      </w:r>
      <w:r w:rsidR="00122525">
        <w:t xml:space="preserve">, </w:t>
      </w:r>
      <w:r w:rsidR="00122525" w:rsidRPr="002C1BB6">
        <w:rPr>
          <w:rStyle w:val="Zdraznnjemn"/>
        </w:rPr>
        <w:t>&lt;</w:t>
      </w:r>
      <w:proofErr w:type="spellStart"/>
      <w:r w:rsidR="00122525" w:rsidRPr="004D54E7">
        <w:rPr>
          <w:rStyle w:val="Zdraznn"/>
        </w:rPr>
        <w:t>main</w:t>
      </w:r>
      <w:proofErr w:type="spellEnd"/>
      <w:r w:rsidR="00122525" w:rsidRPr="002C1BB6">
        <w:rPr>
          <w:rStyle w:val="Zdraznnjemn"/>
        </w:rPr>
        <w:t>&gt;</w:t>
      </w:r>
      <w:r w:rsidR="00122525">
        <w:t xml:space="preserve"> a </w:t>
      </w:r>
      <w:r w:rsidR="00122525" w:rsidRPr="002C1BB6">
        <w:rPr>
          <w:rStyle w:val="Zdraznnjemn"/>
        </w:rPr>
        <w:t>&lt;</w:t>
      </w:r>
      <w:proofErr w:type="spellStart"/>
      <w:r w:rsidR="00122525" w:rsidRPr="002C1BB6">
        <w:rPr>
          <w:rStyle w:val="Zdraznn"/>
        </w:rPr>
        <w:t>footer</w:t>
      </w:r>
      <w:proofErr w:type="spellEnd"/>
      <w:r w:rsidR="00122525" w:rsidRPr="002C1BB6">
        <w:rPr>
          <w:rStyle w:val="Zdraznnjemn"/>
        </w:rPr>
        <w:t>&gt;</w:t>
      </w:r>
      <w:r w:rsidR="00122525">
        <w:t xml:space="preserve"> na hlavičku stránky</w:t>
      </w:r>
      <w:r w:rsidR="00592A12">
        <w:t>,</w:t>
      </w:r>
      <w:r w:rsidR="00122525">
        <w:t xml:space="preserve"> obsahující většinou navigaci nebo menu</w:t>
      </w:r>
      <w:r w:rsidR="00481967">
        <w:t>, hlavní obsah, a patičku</w:t>
      </w:r>
      <w:r w:rsidR="00FC299D">
        <w:t>, obsahují kontakt, odkazy na sociální sítě..</w:t>
      </w:r>
      <w:r w:rsidR="00023A83">
        <w:t>.</w:t>
      </w:r>
      <w:r w:rsidR="00154C4D">
        <w:t xml:space="preserve"> Při tvorbě HTML je nutné dbát na SEO požadavky</w:t>
      </w:r>
      <w:r w:rsidR="002E025F">
        <w:t>.</w:t>
      </w:r>
      <w:r w:rsidR="00F33033">
        <w:t xml:space="preserve"> </w:t>
      </w:r>
      <w:sdt>
        <w:sdtPr>
          <w:id w:val="-1575047444"/>
          <w:citation/>
        </w:sdtPr>
        <w:sdtEndPr/>
        <w:sdtContent>
          <w:r w:rsidR="008B3C0D">
            <w:fldChar w:fldCharType="begin"/>
          </w:r>
          <w:r w:rsidR="008B3C0D">
            <w:instrText xml:space="preserve"> CITATION Hyp20 \l 1029 </w:instrText>
          </w:r>
          <w:r w:rsidR="008B3C0D">
            <w:fldChar w:fldCharType="separate"/>
          </w:r>
          <w:r w:rsidR="00EF74D1">
            <w:rPr>
              <w:noProof/>
            </w:rPr>
            <w:t>(7)</w:t>
          </w:r>
          <w:r w:rsidR="008B3C0D">
            <w:fldChar w:fldCharType="end"/>
          </w:r>
        </w:sdtContent>
      </w:sdt>
      <w:sdt>
        <w:sdtPr>
          <w:id w:val="-333461619"/>
          <w:citation/>
        </w:sdtPr>
        <w:sdtEndPr/>
        <w:sdtContent>
          <w:r w:rsidR="009F03A9">
            <w:fldChar w:fldCharType="begin"/>
          </w:r>
          <w:r w:rsidR="009F03A9">
            <w:instrText xml:space="preserve"> CITATION Sam21 \l 1029 </w:instrText>
          </w:r>
          <w:r w:rsidR="009F03A9">
            <w:fldChar w:fldCharType="separate"/>
          </w:r>
          <w:r w:rsidR="00EF74D1">
            <w:rPr>
              <w:noProof/>
            </w:rPr>
            <w:t xml:space="preserve"> (8)</w:t>
          </w:r>
          <w:r w:rsidR="009F03A9">
            <w:fldChar w:fldCharType="end"/>
          </w:r>
        </w:sdtContent>
      </w:sdt>
    </w:p>
    <w:p w14:paraId="7E0AC092" w14:textId="4E89F276" w:rsidR="003D7D08" w:rsidRDefault="00FA7090" w:rsidP="003963F0">
      <w:pPr>
        <w:pStyle w:val="Podkapitola"/>
      </w:pPr>
      <w:bookmarkStart w:id="41" w:name="_Toc73456367"/>
      <w:bookmarkStart w:id="42" w:name="_Toc73484242"/>
      <w:r>
        <w:t>Vzhled pomocí CSS</w:t>
      </w:r>
      <w:bookmarkEnd w:id="41"/>
      <w:bookmarkEnd w:id="42"/>
    </w:p>
    <w:p w14:paraId="498E4648" w14:textId="1B55822C" w:rsidR="008A649F" w:rsidRDefault="00F830FC" w:rsidP="002017C3">
      <w:pPr>
        <w:pStyle w:val="Sta"/>
      </w:pPr>
      <w:r>
        <w:t xml:space="preserve">Kaskádové styly určují </w:t>
      </w:r>
      <w:r w:rsidR="005C788A">
        <w:t>konkrétní vzhled jednotlivých prvků nebo HTML elementů na stránce. Mezi ně patří například font, velikost písma,</w:t>
      </w:r>
      <w:r w:rsidR="00B55E69">
        <w:t xml:space="preserve"> zarovnání textu nebo i animace.</w:t>
      </w:r>
      <w:r w:rsidR="00886029">
        <w:t xml:space="preserve"> CSS se dá k HTML připojit buď přímo</w:t>
      </w:r>
      <w:r w:rsidR="00633748">
        <w:t xml:space="preserve">, nebo externě odkazem na soubor v </w:t>
      </w:r>
      <w:r w:rsidR="00633748" w:rsidRPr="002C1BB6">
        <w:rPr>
          <w:rStyle w:val="Zdraznn"/>
        </w:rPr>
        <w:t>&lt;</w:t>
      </w:r>
      <w:proofErr w:type="spellStart"/>
      <w:r w:rsidR="00633748" w:rsidRPr="002C1BB6">
        <w:rPr>
          <w:rStyle w:val="Zdraznn"/>
        </w:rPr>
        <w:t>head</w:t>
      </w:r>
      <w:proofErr w:type="spellEnd"/>
      <w:r w:rsidR="00633748" w:rsidRPr="002C1BB6">
        <w:rPr>
          <w:rStyle w:val="Zdraznn"/>
        </w:rPr>
        <w:t>&gt;</w:t>
      </w:r>
      <w:r w:rsidR="007E2403">
        <w:t xml:space="preserve"> části </w:t>
      </w:r>
      <w:r w:rsidR="00E477C5">
        <w:t xml:space="preserve">HTML souboru </w:t>
      </w:r>
      <w:r w:rsidR="004E2132">
        <w:t xml:space="preserve">pomocí tagu </w:t>
      </w:r>
      <w:r w:rsidR="004E2132" w:rsidRPr="002C1BB6">
        <w:rPr>
          <w:rStyle w:val="Zdraznn"/>
        </w:rPr>
        <w:t>&lt;link&gt;.</w:t>
      </w:r>
      <w:r w:rsidR="00706EF4">
        <w:t xml:space="preserve"> V CSS se používají </w:t>
      </w:r>
      <w:r w:rsidR="00766802">
        <w:t>selektory</w:t>
      </w:r>
      <w:r w:rsidR="00AB2980">
        <w:t xml:space="preserve"> k přesnému určení, který element nastylovat. </w:t>
      </w:r>
      <w:r w:rsidR="00D023D2">
        <w:t>Mezi základní typy patří typové selektory, nebo selektory tříd a identifikátorů.</w:t>
      </w:r>
      <w:r w:rsidR="009C00B2">
        <w:t xml:space="preserve"> Typové selektory se vztahují k</w:t>
      </w:r>
      <w:r w:rsidR="00C73B57">
        <w:t> </w:t>
      </w:r>
      <w:r w:rsidR="009C00B2">
        <w:t>určitému</w:t>
      </w:r>
      <w:r w:rsidR="00C73B57">
        <w:t xml:space="preserve"> typu</w:t>
      </w:r>
      <w:r w:rsidR="009C00B2">
        <w:t xml:space="preserve"> </w:t>
      </w:r>
      <w:r w:rsidR="00FB0E8C">
        <w:t xml:space="preserve">elementu, </w:t>
      </w:r>
      <w:r w:rsidR="008A30F4">
        <w:t xml:space="preserve">například k elementům typu </w:t>
      </w:r>
      <w:r w:rsidR="00151B2D" w:rsidRPr="00E32723">
        <w:rPr>
          <w:rStyle w:val="Zdraznn"/>
        </w:rPr>
        <w:t>h1</w:t>
      </w:r>
      <w:r w:rsidR="008A30F4">
        <w:t xml:space="preserve"> (</w:t>
      </w:r>
      <w:r w:rsidR="00151B2D">
        <w:t>nadpis první úrovně</w:t>
      </w:r>
      <w:r w:rsidR="008A30F4">
        <w:t>).</w:t>
      </w:r>
      <w:r w:rsidR="008B3C0D">
        <w:t xml:space="preserve"> </w:t>
      </w:r>
      <w:sdt>
        <w:sdtPr>
          <w:id w:val="-816028310"/>
          <w:citation/>
        </w:sdtPr>
        <w:sdtEndPr/>
        <w:sdtContent>
          <w:r w:rsidR="008B3C0D">
            <w:fldChar w:fldCharType="begin"/>
          </w:r>
          <w:r w:rsidR="008B3C0D">
            <w:instrText xml:space="preserve"> CITATION Noc21 \l 1029 </w:instrText>
          </w:r>
          <w:r w:rsidR="008B3C0D">
            <w:fldChar w:fldCharType="separate"/>
          </w:r>
          <w:r w:rsidR="00EF74D1">
            <w:rPr>
              <w:noProof/>
            </w:rPr>
            <w:t>(9)</w:t>
          </w:r>
          <w:r w:rsidR="008B3C0D">
            <w:fldChar w:fldCharType="end"/>
          </w:r>
        </w:sdtContent>
      </w:sdt>
    </w:p>
    <w:p w14:paraId="3E85277F" w14:textId="73BDDF84" w:rsidR="00B55E69" w:rsidRDefault="00B24108" w:rsidP="00602039">
      <w:pPr>
        <w:pStyle w:val="Sta"/>
      </w:pPr>
      <w:r>
        <w:t xml:space="preserve">Pomocí tříd můžeme nastavit </w:t>
      </w:r>
      <w:r w:rsidR="001D14E5">
        <w:t>určitý vzhled konkrétním elementům</w:t>
      </w:r>
      <w:r w:rsidR="00DF2773">
        <w:t xml:space="preserve">, pomocí námi </w:t>
      </w:r>
      <w:r w:rsidR="002577E2">
        <w:t>vytvořené</w:t>
      </w:r>
      <w:r w:rsidR="00DF2773">
        <w:t xml:space="preserve"> třídy. Označují se tečkou a </w:t>
      </w:r>
      <w:r w:rsidR="00827CBC">
        <w:t>názvem třídy</w:t>
      </w:r>
      <w:r w:rsidR="002C1BB6">
        <w:t xml:space="preserve"> </w:t>
      </w:r>
      <w:proofErr w:type="gramStart"/>
      <w:r w:rsidR="002C1BB6">
        <w:t xml:space="preserve">například </w:t>
      </w:r>
      <w:r w:rsidR="002C1BB6" w:rsidRPr="002C1BB6">
        <w:rPr>
          <w:rStyle w:val="Zdraznnjemn"/>
        </w:rPr>
        <w:t>.</w:t>
      </w:r>
      <w:r w:rsidR="002C1BB6">
        <w:rPr>
          <w:rStyle w:val="Zdraznn"/>
        </w:rPr>
        <w:t>menu</w:t>
      </w:r>
      <w:proofErr w:type="gramEnd"/>
      <w:r w:rsidR="002C1BB6">
        <w:t>.</w:t>
      </w:r>
    </w:p>
    <w:p w14:paraId="11A6F87B" w14:textId="15745092" w:rsidR="00103912" w:rsidRDefault="00103912" w:rsidP="00855B92">
      <w:pPr>
        <w:pStyle w:val="Podpodkapitola"/>
      </w:pPr>
      <w:bookmarkStart w:id="43" w:name="_Toc73456368"/>
      <w:bookmarkStart w:id="44" w:name="_Toc73484243"/>
      <w:r>
        <w:t>Psaní komponent</w:t>
      </w:r>
      <w:bookmarkEnd w:id="43"/>
      <w:bookmarkEnd w:id="44"/>
    </w:p>
    <w:p w14:paraId="3AB3E68C" w14:textId="77777777" w:rsidR="00CD5D08" w:rsidRDefault="003477C0" w:rsidP="00103912">
      <w:pPr>
        <w:pStyle w:val="Sta"/>
      </w:pPr>
      <w:r>
        <w:t>Existují dv</w:t>
      </w:r>
      <w:r w:rsidR="00E32D91">
        <w:t>ě</w:t>
      </w:r>
      <w:r>
        <w:t xml:space="preserve"> </w:t>
      </w:r>
      <w:r w:rsidR="00D06084">
        <w:t xml:space="preserve">ideální </w:t>
      </w:r>
      <w:r w:rsidR="00E32D91">
        <w:t>metodiky</w:t>
      </w:r>
      <w:r w:rsidR="00E41DCA">
        <w:t xml:space="preserve"> zápisu</w:t>
      </w:r>
      <w:r w:rsidR="00885FB3">
        <w:t xml:space="preserve"> tříd v</w:t>
      </w:r>
      <w:r w:rsidR="00E32D91">
        <w:t> </w:t>
      </w:r>
      <w:r w:rsidR="00885FB3">
        <w:t>CSS</w:t>
      </w:r>
      <w:r w:rsidR="00E32D91">
        <w:t xml:space="preserve">, OOCSS a BEM. </w:t>
      </w:r>
    </w:p>
    <w:p w14:paraId="608637A5" w14:textId="263AA385" w:rsidR="00103912" w:rsidRDefault="003D6299" w:rsidP="00103912">
      <w:pPr>
        <w:pStyle w:val="Sta"/>
      </w:pPr>
      <w:r>
        <w:lastRenderedPageBreak/>
        <w:t xml:space="preserve">OOCSS neboli objektově orientované </w:t>
      </w:r>
      <w:r w:rsidR="008C3604">
        <w:t>CSS</w:t>
      </w:r>
      <w:r>
        <w:t xml:space="preserve"> </w:t>
      </w:r>
      <w:r w:rsidR="008C3604">
        <w:t>se snaží řešit časté problém</w:t>
      </w:r>
      <w:r w:rsidR="00E80AA6">
        <w:t xml:space="preserve">y </w:t>
      </w:r>
      <w:r w:rsidR="004849A8">
        <w:t>znuvupoužitelností</w:t>
      </w:r>
      <w:r w:rsidR="002029CC">
        <w:t xml:space="preserve"> kódu a zlepšení orientace v něm. Klíčovým </w:t>
      </w:r>
      <w:r w:rsidR="000E7094">
        <w:t>principem je nezávislost vzhledu na struktuře</w:t>
      </w:r>
      <w:r w:rsidR="006869BB">
        <w:t xml:space="preserve">, zakazuje používání </w:t>
      </w:r>
      <w:r w:rsidR="00163279">
        <w:t>HTML</w:t>
      </w:r>
      <w:r w:rsidR="006869BB">
        <w:t xml:space="preserve"> tagů </w:t>
      </w:r>
      <w:r w:rsidR="00471E4C">
        <w:t>v CSS selektorech, protože se můžou změnit</w:t>
      </w:r>
      <w:r w:rsidR="009A7B3F">
        <w:t xml:space="preserve"> a co nejnižší specifičnost.</w:t>
      </w:r>
      <w:r w:rsidR="00B00A56">
        <w:t xml:space="preserve"> Není vhodné používat například </w:t>
      </w:r>
      <w:r w:rsidR="006D6756">
        <w:t>unikátní selektory id</w:t>
      </w:r>
      <w:r w:rsidR="00B00A56">
        <w:t xml:space="preserve"> </w:t>
      </w:r>
      <w:r w:rsidR="00B00A56" w:rsidRPr="006D6756">
        <w:rPr>
          <w:rStyle w:val="Zdraznn"/>
        </w:rPr>
        <w:t>#id</w:t>
      </w:r>
      <w:r w:rsidR="006D6756">
        <w:t>, protože popírají smysl OO</w:t>
      </w:r>
      <w:r w:rsidR="008907C4">
        <w:t>CSS.</w:t>
      </w:r>
      <w:r w:rsidR="00917B0D">
        <w:t xml:space="preserve"> </w:t>
      </w:r>
      <w:sdt>
        <w:sdtPr>
          <w:id w:val="403346965"/>
          <w:citation/>
        </w:sdtPr>
        <w:sdtEndPr/>
        <w:sdtContent>
          <w:r w:rsidR="005A1EDE">
            <w:fldChar w:fldCharType="begin"/>
          </w:r>
          <w:r w:rsidR="005A1EDE">
            <w:instrText xml:space="preserve"> CITATION Mar17 \l 1029 </w:instrText>
          </w:r>
          <w:r w:rsidR="005A1EDE">
            <w:fldChar w:fldCharType="separate"/>
          </w:r>
          <w:r w:rsidR="00EF74D1">
            <w:rPr>
              <w:noProof/>
            </w:rPr>
            <w:t>(10)</w:t>
          </w:r>
          <w:r w:rsidR="005A1EDE">
            <w:fldChar w:fldCharType="end"/>
          </w:r>
        </w:sdtContent>
      </w:sdt>
      <w:sdt>
        <w:sdtPr>
          <w:id w:val="-1215421351"/>
          <w:citation/>
        </w:sdtPr>
        <w:sdtEndPr/>
        <w:sdtContent>
          <w:r w:rsidR="005A1EDE">
            <w:fldChar w:fldCharType="begin"/>
          </w:r>
          <w:r w:rsidR="005A1EDE">
            <w:instrText xml:space="preserve"> CITATION Jan20 \l 1029 </w:instrText>
          </w:r>
          <w:r w:rsidR="005A1EDE">
            <w:fldChar w:fldCharType="separate"/>
          </w:r>
          <w:r w:rsidR="00EF74D1">
            <w:rPr>
              <w:noProof/>
            </w:rPr>
            <w:t xml:space="preserve"> (11)</w:t>
          </w:r>
          <w:r w:rsidR="005A1EDE">
            <w:fldChar w:fldCharType="end"/>
          </w:r>
        </w:sdtContent>
      </w:sdt>
    </w:p>
    <w:p w14:paraId="39CC524D" w14:textId="6FA9E71F" w:rsidR="002577E2" w:rsidRDefault="00833D05" w:rsidP="00103912">
      <w:pPr>
        <w:pStyle w:val="Sta"/>
      </w:pPr>
      <w:r>
        <w:t>BEM (Blok, Element, Modifikátor) je způsob pojmenování</w:t>
      </w:r>
      <w:r w:rsidR="008F3E1F">
        <w:t xml:space="preserve"> tříd v CSS vytvořený vývojáři v ruském </w:t>
      </w:r>
      <w:proofErr w:type="spellStart"/>
      <w:r w:rsidR="008F3E1F">
        <w:t>Yandexu</w:t>
      </w:r>
      <w:proofErr w:type="spellEnd"/>
      <w:r w:rsidR="008F3E1F">
        <w:t>.</w:t>
      </w:r>
      <w:r w:rsidR="0092390C">
        <w:t xml:space="preserve"> Lze </w:t>
      </w:r>
      <w:r w:rsidR="00131EB8">
        <w:t>ho považovat za rozšíření OOCSS. Třídy z</w:t>
      </w:r>
      <w:r w:rsidR="0077598F">
        <w:t>d</w:t>
      </w:r>
      <w:r w:rsidR="00131EB8">
        <w:t>e mají podle typu jednoznačný význam.</w:t>
      </w:r>
      <w:r w:rsidR="00900CAD">
        <w:t xml:space="preserve"> </w:t>
      </w:r>
      <w:r w:rsidR="00DA6F8B">
        <w:t>BEM rozlišuje</w:t>
      </w:r>
      <w:r w:rsidR="002D038C">
        <w:t xml:space="preserve"> bloky, elementy a modifikátory. </w:t>
      </w:r>
      <w:sdt>
        <w:sdtPr>
          <w:id w:val="1314994552"/>
          <w:citation/>
        </w:sdtPr>
        <w:sdtEndPr/>
        <w:sdtContent>
          <w:r w:rsidR="005A1EDE">
            <w:fldChar w:fldCharType="begin"/>
          </w:r>
          <w:r w:rsidR="005A1EDE">
            <w:instrText xml:space="preserve"> CITATION Boh15 \l 1029 </w:instrText>
          </w:r>
          <w:r w:rsidR="005A1EDE">
            <w:fldChar w:fldCharType="separate"/>
          </w:r>
          <w:r w:rsidR="00EF74D1">
            <w:rPr>
              <w:noProof/>
            </w:rPr>
            <w:t>(12)</w:t>
          </w:r>
          <w:r w:rsidR="005A1EDE">
            <w:fldChar w:fldCharType="end"/>
          </w:r>
        </w:sdtContent>
      </w:sdt>
    </w:p>
    <w:tbl>
      <w:tblPr>
        <w:tblStyle w:val="Prosttabulka1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77598F" w14:paraId="24585EEF" w14:textId="77777777" w:rsidTr="002C1B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360964AB" w14:textId="3BB13331" w:rsidR="0077598F" w:rsidRDefault="0077598F" w:rsidP="00EC3B70">
            <w:pPr>
              <w:pStyle w:val="Tabulka"/>
            </w:pPr>
            <w:r>
              <w:t>Typ třídy</w:t>
            </w:r>
          </w:p>
        </w:tc>
        <w:tc>
          <w:tcPr>
            <w:tcW w:w="4531" w:type="dxa"/>
          </w:tcPr>
          <w:p w14:paraId="2167C0B3" w14:textId="7890418C" w:rsidR="0077598F" w:rsidRDefault="0077598F" w:rsidP="00EC3B70">
            <w:pPr>
              <w:pStyle w:val="Tabulk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Způsob pojmenování</w:t>
            </w:r>
            <w:r w:rsidR="00E9651D">
              <w:t xml:space="preserve"> tříd</w:t>
            </w:r>
          </w:p>
        </w:tc>
      </w:tr>
      <w:tr w:rsidR="0077598F" w14:paraId="5E7C864B" w14:textId="77777777" w:rsidTr="002C1B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6D3EAA5F" w14:textId="6BB0BA31" w:rsidR="0077598F" w:rsidRDefault="0077598F" w:rsidP="00EC3B70">
            <w:pPr>
              <w:pStyle w:val="Tabulka"/>
            </w:pPr>
            <w:r>
              <w:t>Blok</w:t>
            </w:r>
          </w:p>
        </w:tc>
        <w:tc>
          <w:tcPr>
            <w:tcW w:w="4531" w:type="dxa"/>
          </w:tcPr>
          <w:p w14:paraId="181AFD85" w14:textId="4CED2E03" w:rsidR="0077598F" w:rsidRDefault="0077598F" w:rsidP="00EC3B70">
            <w:pPr>
              <w:pStyle w:val="Tabulk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.</w:t>
            </w:r>
            <w:proofErr w:type="spellStart"/>
            <w:r>
              <w:t>block</w:t>
            </w:r>
            <w:proofErr w:type="spellEnd"/>
            <w:proofErr w:type="gramEnd"/>
          </w:p>
        </w:tc>
      </w:tr>
      <w:tr w:rsidR="0077598F" w14:paraId="1E78BD67" w14:textId="77777777" w:rsidTr="002C1B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6A38E72D" w14:textId="425BC7E2" w:rsidR="0077598F" w:rsidRDefault="00FF5DE8" w:rsidP="00EC3B70">
            <w:pPr>
              <w:pStyle w:val="Tabulka"/>
            </w:pPr>
            <w:r>
              <w:t>Element</w:t>
            </w:r>
          </w:p>
        </w:tc>
        <w:tc>
          <w:tcPr>
            <w:tcW w:w="4531" w:type="dxa"/>
          </w:tcPr>
          <w:p w14:paraId="240993D3" w14:textId="67CD3F33" w:rsidR="00FF5DE8" w:rsidRDefault="00FF5DE8" w:rsidP="00EC3B70">
            <w:pPr>
              <w:pStyle w:val="Tabulk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.</w:t>
            </w:r>
            <w:proofErr w:type="spellStart"/>
            <w:r>
              <w:t>block</w:t>
            </w:r>
            <w:proofErr w:type="spellEnd"/>
            <w:proofErr w:type="gramEnd"/>
            <w:r>
              <w:t>__element</w:t>
            </w:r>
          </w:p>
        </w:tc>
      </w:tr>
      <w:tr w:rsidR="0077598F" w14:paraId="1D5B7CCE" w14:textId="77777777" w:rsidTr="002C1B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</w:tcPr>
          <w:p w14:paraId="1906D14B" w14:textId="36D1C607" w:rsidR="0077598F" w:rsidRDefault="00FF5DE8" w:rsidP="00EC3B70">
            <w:pPr>
              <w:pStyle w:val="Tabulka"/>
            </w:pPr>
            <w:r>
              <w:t>Modifikátor</w:t>
            </w:r>
          </w:p>
        </w:tc>
        <w:tc>
          <w:tcPr>
            <w:tcW w:w="4531" w:type="dxa"/>
          </w:tcPr>
          <w:p w14:paraId="3597D88E" w14:textId="7C0B73B0" w:rsidR="0077598F" w:rsidRDefault="00FF5DE8" w:rsidP="00EC3B70">
            <w:pPr>
              <w:pStyle w:val="Tabulk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.</w:t>
            </w:r>
            <w:proofErr w:type="spellStart"/>
            <w:r>
              <w:t>block</w:t>
            </w:r>
            <w:proofErr w:type="spellEnd"/>
            <w:proofErr w:type="gramEnd"/>
            <w:r>
              <w:t>--</w:t>
            </w:r>
            <w:proofErr w:type="spellStart"/>
            <w:r>
              <w:t>modifier</w:t>
            </w:r>
            <w:proofErr w:type="spellEnd"/>
          </w:p>
        </w:tc>
      </w:tr>
    </w:tbl>
    <w:p w14:paraId="4B78DF58" w14:textId="45CC81BA" w:rsidR="00131EB8" w:rsidRDefault="00D82847" w:rsidP="00855B92">
      <w:pPr>
        <w:pStyle w:val="Podpodkapitola"/>
      </w:pPr>
      <w:bookmarkStart w:id="45" w:name="_Toc73456369"/>
      <w:bookmarkStart w:id="46" w:name="_Toc73484244"/>
      <w:r>
        <w:t xml:space="preserve">CSS </w:t>
      </w:r>
      <w:proofErr w:type="spellStart"/>
      <w:r>
        <w:t>Flex</w:t>
      </w:r>
      <w:bookmarkEnd w:id="45"/>
      <w:bookmarkEnd w:id="46"/>
      <w:proofErr w:type="spellEnd"/>
    </w:p>
    <w:p w14:paraId="7006ECA4" w14:textId="028119E2" w:rsidR="0097249F" w:rsidRDefault="009C38EE" w:rsidP="009C38EE">
      <w:pPr>
        <w:pStyle w:val="Sta"/>
      </w:pPr>
      <w:r>
        <w:t xml:space="preserve">CSS </w:t>
      </w:r>
      <w:proofErr w:type="spellStart"/>
      <w:r>
        <w:t>Flexbo</w:t>
      </w:r>
      <w:r w:rsidR="00AB1793">
        <w:t>x</w:t>
      </w:r>
      <w:proofErr w:type="spellEnd"/>
      <w:r w:rsidR="00AB1793">
        <w:t xml:space="preserve"> </w:t>
      </w:r>
      <w:r w:rsidR="00871CED">
        <w:t>(</w:t>
      </w:r>
      <w:r w:rsidR="00AB1793">
        <w:t xml:space="preserve">CSS </w:t>
      </w:r>
      <w:proofErr w:type="spellStart"/>
      <w:r w:rsidR="00AB1793">
        <w:t>Flexible</w:t>
      </w:r>
      <w:proofErr w:type="spellEnd"/>
      <w:r w:rsidR="00AB1793">
        <w:t xml:space="preserve"> Box</w:t>
      </w:r>
      <w:r w:rsidR="00871CED">
        <w:t>)</w:t>
      </w:r>
      <w:r w:rsidR="00AB1793">
        <w:t xml:space="preserve"> </w:t>
      </w:r>
      <w:r>
        <w:t xml:space="preserve">umožňuje </w:t>
      </w:r>
      <w:r w:rsidR="00EA5AF0">
        <w:t>umístění prvků na stránce vedle sebe</w:t>
      </w:r>
      <w:r w:rsidR="00CB22BE">
        <w:t xml:space="preserve">. </w:t>
      </w:r>
      <w:proofErr w:type="spellStart"/>
      <w:r w:rsidR="00016FA0">
        <w:t>Flexbox</w:t>
      </w:r>
      <w:proofErr w:type="spellEnd"/>
      <w:r w:rsidR="00016FA0">
        <w:t xml:space="preserve"> </w:t>
      </w:r>
      <w:proofErr w:type="spellStart"/>
      <w:r w:rsidR="00016FA0">
        <w:t>zpoustu</w:t>
      </w:r>
      <w:proofErr w:type="spellEnd"/>
      <w:r w:rsidR="00016FA0">
        <w:t xml:space="preserve"> z těchto věcí zjednodušuje </w:t>
      </w:r>
      <w:r w:rsidR="009709D2">
        <w:t>a hodí</w:t>
      </w:r>
      <w:r w:rsidR="00016FA0">
        <w:t xml:space="preserve"> se hlavně pro tvorbu jednoduchého designu. </w:t>
      </w:r>
      <w:r w:rsidR="009709D2">
        <w:t>J</w:t>
      </w:r>
      <w:r w:rsidR="002E75E5">
        <w:t>e podporován v </w:t>
      </w:r>
      <w:r w:rsidR="008069E4">
        <w:t>drtivé</w:t>
      </w:r>
      <w:r w:rsidR="002E75E5">
        <w:t xml:space="preserve"> většině dnešních prohlížečů</w:t>
      </w:r>
      <w:r w:rsidR="00C1347A">
        <w:t xml:space="preserve">. </w:t>
      </w:r>
      <w:sdt>
        <w:sdtPr>
          <w:id w:val="453213833"/>
          <w:citation/>
        </w:sdtPr>
        <w:sdtEndPr/>
        <w:sdtContent>
          <w:r w:rsidR="0097249F">
            <w:fldChar w:fldCharType="begin"/>
          </w:r>
          <w:r w:rsidR="0097249F">
            <w:instrText xml:space="preserve"> CITATION Can21 \l 1029 </w:instrText>
          </w:r>
          <w:r w:rsidR="0097249F">
            <w:fldChar w:fldCharType="separate"/>
          </w:r>
          <w:r w:rsidR="00EF74D1">
            <w:rPr>
              <w:noProof/>
            </w:rPr>
            <w:t>(13)</w:t>
          </w:r>
          <w:r w:rsidR="0097249F">
            <w:fldChar w:fldCharType="end"/>
          </w:r>
        </w:sdtContent>
      </w:sdt>
    </w:p>
    <w:p w14:paraId="51998C71" w14:textId="6D34623C" w:rsidR="009C38EE" w:rsidRDefault="0097249F" w:rsidP="009C38EE">
      <w:pPr>
        <w:pStyle w:val="Sta"/>
      </w:pPr>
      <w:proofErr w:type="spellStart"/>
      <w:r>
        <w:t>F</w:t>
      </w:r>
      <w:r w:rsidR="00B75366">
        <w:t>lexbox</w:t>
      </w:r>
      <w:proofErr w:type="spellEnd"/>
      <w:r w:rsidR="00B75366">
        <w:t xml:space="preserve"> se nastavuje vždy na </w:t>
      </w:r>
      <w:r w:rsidR="008A0274">
        <w:t xml:space="preserve">hlavní prvek neboli obal a všechny </w:t>
      </w:r>
      <w:r w:rsidR="007E0BF9">
        <w:t>prvky v něm jsou rozmístěny podle nastavení</w:t>
      </w:r>
      <w:r w:rsidR="00AF1F81">
        <w:t xml:space="preserve"> tohoto rodičovského prvku</w:t>
      </w:r>
      <w:r w:rsidR="007E0BF9">
        <w:t xml:space="preserve">. </w:t>
      </w:r>
      <w:r w:rsidR="00141FD7">
        <w:t>M</w:t>
      </w:r>
      <w:r w:rsidR="00AD49CC">
        <w:t xml:space="preserve">á velké množství vlastností, ale mezi základní patří </w:t>
      </w:r>
      <w:proofErr w:type="spellStart"/>
      <w:r w:rsidR="00AD49CC">
        <w:t>flex-direction</w:t>
      </w:r>
      <w:proofErr w:type="spellEnd"/>
      <w:r w:rsidR="00A33DED">
        <w:t xml:space="preserve">, která umožňuje nastavit </w:t>
      </w:r>
      <w:r w:rsidR="00F6428D">
        <w:t xml:space="preserve">orientaci </w:t>
      </w:r>
      <w:r w:rsidR="00A33DED">
        <w:t xml:space="preserve">buď </w:t>
      </w:r>
      <w:r w:rsidR="00F6428D">
        <w:t xml:space="preserve">do </w:t>
      </w:r>
      <w:r w:rsidR="00A33DED">
        <w:t>řádk</w:t>
      </w:r>
      <w:r w:rsidR="00F6428D">
        <w:t xml:space="preserve">u </w:t>
      </w:r>
      <w:r w:rsidR="00A33DED">
        <w:t>nebo sloupce</w:t>
      </w:r>
      <w:r w:rsidR="00E63E32">
        <w:t xml:space="preserve">. </w:t>
      </w:r>
      <w:r w:rsidR="00206275">
        <w:t>D</w:t>
      </w:r>
      <w:r w:rsidR="00E63E32">
        <w:t>alší základní vlastnosti</w:t>
      </w:r>
      <w:r w:rsidR="00206275">
        <w:t xml:space="preserve"> je</w:t>
      </w:r>
      <w:r w:rsidR="00E63E32">
        <w:t xml:space="preserve"> </w:t>
      </w:r>
      <w:proofErr w:type="spellStart"/>
      <w:r w:rsidR="00206275" w:rsidRPr="00CF43D4">
        <w:rPr>
          <w:rStyle w:val="Zdraznn"/>
        </w:rPr>
        <w:t>j</w:t>
      </w:r>
      <w:r w:rsidR="00E63E32" w:rsidRPr="00CF43D4">
        <w:rPr>
          <w:rStyle w:val="Zdraznn"/>
        </w:rPr>
        <w:t>ustify-content</w:t>
      </w:r>
      <w:proofErr w:type="spellEnd"/>
      <w:r w:rsidR="008E1CA8">
        <w:t xml:space="preserve">, který umožňuje vodorovné zarovnání a </w:t>
      </w:r>
      <w:r w:rsidR="00CB4D61">
        <w:t xml:space="preserve">určí rozmístění jednotlivých prvků ve </w:t>
      </w:r>
      <w:proofErr w:type="spellStart"/>
      <w:r w:rsidR="00CB4D61">
        <w:t>Flexu</w:t>
      </w:r>
      <w:proofErr w:type="spellEnd"/>
      <w:r w:rsidR="00CB4D61">
        <w:t>.</w:t>
      </w:r>
      <w:r w:rsidR="003329AC">
        <w:t xml:space="preserve"> </w:t>
      </w:r>
      <w:proofErr w:type="spellStart"/>
      <w:r w:rsidR="003D6CFE">
        <w:t>Flexbox</w:t>
      </w:r>
      <w:proofErr w:type="spellEnd"/>
      <w:r w:rsidR="003D6CFE">
        <w:t xml:space="preserve"> je v</w:t>
      </w:r>
      <w:r w:rsidR="0029583D">
        <w:t xml:space="preserve"> mém kódu je použit poměrně často, hlavně </w:t>
      </w:r>
      <w:r w:rsidR="00725F68">
        <w:t>tam</w:t>
      </w:r>
      <w:r w:rsidR="009D56E3">
        <w:t>,</w:t>
      </w:r>
      <w:r w:rsidR="0029583D">
        <w:t xml:space="preserve"> kde se změní uspořádání prvků </w:t>
      </w:r>
      <w:r w:rsidR="009D56E3">
        <w:t xml:space="preserve">z mobilní verze, kde jsou prvky pod sebou, </w:t>
      </w:r>
      <w:r w:rsidR="00725F68">
        <w:t xml:space="preserve">na desktopovou, kde jsou povětšinou vedle sebe. Příkladem </w:t>
      </w:r>
      <w:r w:rsidR="00532253">
        <w:t>použití je</w:t>
      </w:r>
      <w:r w:rsidR="00725F68">
        <w:t xml:space="preserve"> hlavní navigace</w:t>
      </w:r>
      <w:r w:rsidR="00F50058">
        <w:t xml:space="preserve"> webu</w:t>
      </w:r>
      <w:r w:rsidR="00AC5A61">
        <w:t xml:space="preserve"> nebo patička</w:t>
      </w:r>
      <w:r w:rsidR="00260606">
        <w:t>.</w:t>
      </w:r>
      <w:r w:rsidR="008B3C0D">
        <w:t xml:space="preserve"> </w:t>
      </w:r>
      <w:sdt>
        <w:sdtPr>
          <w:id w:val="-989243739"/>
          <w:citation/>
        </w:sdtPr>
        <w:sdtEndPr/>
        <w:sdtContent>
          <w:r w:rsidR="008B3C0D">
            <w:fldChar w:fldCharType="begin"/>
          </w:r>
          <w:r w:rsidR="008B3C0D">
            <w:instrText xml:space="preserve"> CITATION Boh13 \l 1029 </w:instrText>
          </w:r>
          <w:r w:rsidR="008B3C0D">
            <w:fldChar w:fldCharType="separate"/>
          </w:r>
          <w:r w:rsidR="00EF74D1">
            <w:rPr>
              <w:noProof/>
            </w:rPr>
            <w:t>(14)</w:t>
          </w:r>
          <w:r w:rsidR="008B3C0D">
            <w:fldChar w:fldCharType="end"/>
          </w:r>
        </w:sdtContent>
      </w:sdt>
    </w:p>
    <w:p w14:paraId="79BC6FCA" w14:textId="561FE867" w:rsidR="004D0D01" w:rsidRDefault="000F5474" w:rsidP="004D0D01">
      <w:pPr>
        <w:pStyle w:val="Obrzek"/>
      </w:pPr>
      <w:r w:rsidRPr="000F5474">
        <w:drawing>
          <wp:inline distT="0" distB="0" distL="0" distR="0" wp14:anchorId="21238EDD" wp14:editId="22F767B8">
            <wp:extent cx="5760085" cy="1355725"/>
            <wp:effectExtent l="0" t="0" r="0" b="0"/>
            <wp:docPr id="31" name="Obráze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80327" w14:textId="6985BA51" w:rsidR="00AC5A61" w:rsidRPr="009C38EE" w:rsidRDefault="004D0D01" w:rsidP="004D0D01">
      <w:pPr>
        <w:pStyle w:val="Titulek"/>
      </w:pPr>
      <w:bookmarkStart w:id="47" w:name="_Toc73484267"/>
      <w:r>
        <w:t xml:space="preserve">Obrázek </w:t>
      </w:r>
      <w:r w:rsidR="00F556FC">
        <w:fldChar w:fldCharType="begin"/>
      </w:r>
      <w:r w:rsidR="00F556FC">
        <w:instrText xml:space="preserve"> SEQ Obrázek \* ARABIC </w:instrText>
      </w:r>
      <w:r w:rsidR="00F556FC">
        <w:fldChar w:fldCharType="separate"/>
      </w:r>
      <w:r w:rsidR="00DB18F7">
        <w:rPr>
          <w:noProof/>
        </w:rPr>
        <w:t>8</w:t>
      </w:r>
      <w:r w:rsidR="00F556FC">
        <w:rPr>
          <w:noProof/>
        </w:rPr>
        <w:fldChar w:fldCharType="end"/>
      </w:r>
      <w:r>
        <w:t xml:space="preserve"> - Ukázka chování </w:t>
      </w:r>
      <w:proofErr w:type="spellStart"/>
      <w:r>
        <w:t>Flexu</w:t>
      </w:r>
      <w:proofErr w:type="spellEnd"/>
      <w:r>
        <w:t xml:space="preserve"> na patičce webu</w:t>
      </w:r>
      <w:bookmarkEnd w:id="47"/>
    </w:p>
    <w:p w14:paraId="199E72B0" w14:textId="6C2C1EE0" w:rsidR="00D82847" w:rsidRDefault="00D82847" w:rsidP="00855B92">
      <w:pPr>
        <w:pStyle w:val="Podpodkapitola"/>
      </w:pPr>
      <w:bookmarkStart w:id="48" w:name="_Toc73456370"/>
      <w:bookmarkStart w:id="49" w:name="_Toc73484245"/>
      <w:r>
        <w:lastRenderedPageBreak/>
        <w:t xml:space="preserve">CSS </w:t>
      </w:r>
      <w:proofErr w:type="spellStart"/>
      <w:r>
        <w:t>Grid</w:t>
      </w:r>
      <w:bookmarkEnd w:id="48"/>
      <w:bookmarkEnd w:id="49"/>
      <w:proofErr w:type="spellEnd"/>
    </w:p>
    <w:p w14:paraId="4B6226A7" w14:textId="7E2946C7" w:rsidR="00DD6910" w:rsidRDefault="00F53289" w:rsidP="00F50058">
      <w:pPr>
        <w:pStyle w:val="Sta"/>
      </w:pPr>
      <w:proofErr w:type="spellStart"/>
      <w:r>
        <w:t>Grid</w:t>
      </w:r>
      <w:proofErr w:type="spellEnd"/>
      <w:r>
        <w:t xml:space="preserve"> je poměrně novou vlastností CSS</w:t>
      </w:r>
      <w:r w:rsidR="00654CB9">
        <w:t xml:space="preserve">, která umožňuje tvorbu rozhraní zasazeného do dvou dimenzionální mřížky. </w:t>
      </w:r>
      <w:r w:rsidR="00996DC9">
        <w:t xml:space="preserve">Na rozdíl od </w:t>
      </w:r>
      <w:proofErr w:type="spellStart"/>
      <w:r w:rsidR="00996DC9">
        <w:t>Flexu</w:t>
      </w:r>
      <w:proofErr w:type="spellEnd"/>
      <w:r w:rsidR="00996DC9">
        <w:t xml:space="preserve"> je vhodný hlavně </w:t>
      </w:r>
      <w:r w:rsidR="00016FA0">
        <w:t>p</w:t>
      </w:r>
      <w:r w:rsidR="008F6407">
        <w:t xml:space="preserve">ro složitější layouty </w:t>
      </w:r>
      <w:r w:rsidR="00AB1793">
        <w:t>anebo</w:t>
      </w:r>
      <w:r w:rsidR="008F6407">
        <w:t xml:space="preserve"> ty, které vyžadují umístění položek do mřížky. </w:t>
      </w:r>
      <w:r w:rsidR="00A371E5">
        <w:t xml:space="preserve">Jeho podpora mezi prohlížeči není na takové úrovni jako u </w:t>
      </w:r>
      <w:proofErr w:type="spellStart"/>
      <w:r w:rsidR="00A371E5">
        <w:t>Flexu</w:t>
      </w:r>
      <w:proofErr w:type="spellEnd"/>
      <w:r w:rsidR="0089774C">
        <w:t>, ale většina novějších prohlížečů (2017</w:t>
      </w:r>
      <w:r w:rsidR="00A6212D">
        <w:t xml:space="preserve"> a později) ho podporuje. Podpora u Internet Exploreru je, </w:t>
      </w:r>
      <w:r w:rsidR="00441B8E">
        <w:t xml:space="preserve">ale </w:t>
      </w:r>
      <w:r w:rsidR="00A6212D">
        <w:t>opět nestandartní</w:t>
      </w:r>
      <w:r w:rsidR="00626440">
        <w:t xml:space="preserve"> s použitím </w:t>
      </w:r>
      <w:r w:rsidR="00DE5E25">
        <w:t>prefixu –</w:t>
      </w:r>
      <w:proofErr w:type="spellStart"/>
      <w:r w:rsidR="00DE5E25">
        <w:t>ms</w:t>
      </w:r>
      <w:proofErr w:type="spellEnd"/>
      <w:r w:rsidR="00A6212D">
        <w:t xml:space="preserve"> </w:t>
      </w:r>
      <w:r w:rsidR="00441B8E">
        <w:t xml:space="preserve">a s určitými kompromisy. </w:t>
      </w:r>
      <w:sdt>
        <w:sdtPr>
          <w:id w:val="-803385890"/>
          <w:citation/>
        </w:sdtPr>
        <w:sdtEndPr/>
        <w:sdtContent>
          <w:r w:rsidR="00DD6910">
            <w:fldChar w:fldCharType="begin"/>
          </w:r>
          <w:r w:rsidR="00DD6910">
            <w:instrText xml:space="preserve"> CITATION Can21 \l 1029 </w:instrText>
          </w:r>
          <w:r w:rsidR="00DD6910">
            <w:fldChar w:fldCharType="separate"/>
          </w:r>
          <w:r w:rsidR="00EF74D1">
            <w:rPr>
              <w:noProof/>
            </w:rPr>
            <w:t>(13)</w:t>
          </w:r>
          <w:r w:rsidR="00DD6910">
            <w:fldChar w:fldCharType="end"/>
          </w:r>
        </w:sdtContent>
      </w:sdt>
    </w:p>
    <w:p w14:paraId="73A970FB" w14:textId="3F2305D3" w:rsidR="00F50058" w:rsidRDefault="00DE5E25" w:rsidP="00F50058">
      <w:pPr>
        <w:pStyle w:val="Sta"/>
      </w:pPr>
      <w:r>
        <w:t xml:space="preserve">Pro použití </w:t>
      </w:r>
      <w:proofErr w:type="spellStart"/>
      <w:r>
        <w:t>Gridu</w:t>
      </w:r>
      <w:proofErr w:type="spellEnd"/>
      <w:r>
        <w:t xml:space="preserve"> je nutné rodičovskému prvku nastavit hodnotu display na </w:t>
      </w:r>
      <w:proofErr w:type="spellStart"/>
      <w:r w:rsidRPr="008A7B53">
        <w:rPr>
          <w:rStyle w:val="Zdraznn"/>
        </w:rPr>
        <w:t>grid</w:t>
      </w:r>
      <w:proofErr w:type="spellEnd"/>
      <w:r>
        <w:t xml:space="preserve">. </w:t>
      </w:r>
      <w:r w:rsidR="00306659">
        <w:t xml:space="preserve">CSS </w:t>
      </w:r>
      <w:proofErr w:type="spellStart"/>
      <w:r w:rsidR="00306659">
        <w:t>Grid</w:t>
      </w:r>
      <w:proofErr w:type="spellEnd"/>
      <w:r w:rsidR="00306659">
        <w:t xml:space="preserve"> podporuje jak explicitní, tak implicitní mřížku. V případě explicitní mřížky</w:t>
      </w:r>
      <w:r w:rsidR="00A51153">
        <w:t xml:space="preserve"> se nastavuje hodnota </w:t>
      </w:r>
      <w:proofErr w:type="spellStart"/>
      <w:r w:rsidR="00A51153" w:rsidRPr="00766AFD">
        <w:rPr>
          <w:rStyle w:val="Zdraznn"/>
        </w:rPr>
        <w:t>grid-template-columns</w:t>
      </w:r>
      <w:proofErr w:type="spellEnd"/>
      <w:r w:rsidR="00A51153" w:rsidRPr="00766AFD">
        <w:rPr>
          <w:rStyle w:val="Zdraznn"/>
        </w:rPr>
        <w:t>/</w:t>
      </w:r>
      <w:proofErr w:type="spellStart"/>
      <w:r w:rsidR="00A51153" w:rsidRPr="00766AFD">
        <w:rPr>
          <w:rStyle w:val="Zdraznn"/>
        </w:rPr>
        <w:t>rows</w:t>
      </w:r>
      <w:proofErr w:type="spellEnd"/>
      <w:r w:rsidR="00A51153">
        <w:t>, která umožňu</w:t>
      </w:r>
      <w:r w:rsidR="003F7088">
        <w:t xml:space="preserve">je přesné rozmístění známého množství prvků do </w:t>
      </w:r>
      <w:proofErr w:type="spellStart"/>
      <w:r w:rsidR="003F7088">
        <w:t>gridu</w:t>
      </w:r>
      <w:proofErr w:type="spellEnd"/>
      <w:r w:rsidR="003F7088">
        <w:t xml:space="preserve">. Druhou možností je implicitní </w:t>
      </w:r>
      <w:proofErr w:type="spellStart"/>
      <w:r w:rsidR="003F7088">
        <w:t>grid</w:t>
      </w:r>
      <w:proofErr w:type="spellEnd"/>
      <w:r w:rsidR="003F7088">
        <w:t>,</w:t>
      </w:r>
      <w:r w:rsidR="00494B72">
        <w:t xml:space="preserve"> který umožňuje automatické rozmístění prvků</w:t>
      </w:r>
      <w:r w:rsidR="0053245E">
        <w:t xml:space="preserve">. </w:t>
      </w:r>
      <w:r w:rsidR="009F65CF">
        <w:t xml:space="preserve">Výhodou </w:t>
      </w:r>
      <w:proofErr w:type="spellStart"/>
      <w:r w:rsidR="00A72165">
        <w:t>Gridu</w:t>
      </w:r>
      <w:proofErr w:type="spellEnd"/>
      <w:r w:rsidR="00A72165">
        <w:t xml:space="preserve"> je stejně jako u </w:t>
      </w:r>
      <w:proofErr w:type="spellStart"/>
      <w:r w:rsidR="00A72165">
        <w:t>flexu</w:t>
      </w:r>
      <w:proofErr w:type="spellEnd"/>
      <w:r w:rsidR="00A72165">
        <w:t xml:space="preserve"> zjednodušení tvorby layoutu</w:t>
      </w:r>
      <w:r w:rsidR="00797C01">
        <w:t xml:space="preserve">, zejména u dvourozměrných layoutů. Hlavní nevýhodou je menší podpora, ale </w:t>
      </w:r>
      <w:r w:rsidR="0097676E">
        <w:t xml:space="preserve">ta průběhem let zmizí. Já jsem CSS </w:t>
      </w:r>
      <w:proofErr w:type="spellStart"/>
      <w:r w:rsidR="0097676E">
        <w:t>Gridu</w:t>
      </w:r>
      <w:proofErr w:type="spellEnd"/>
      <w:r w:rsidR="0097676E">
        <w:t xml:space="preserve"> například využil pro</w:t>
      </w:r>
      <w:r w:rsidR="00192A49">
        <w:t xml:space="preserve"> rozmístění sekce Naše služby a Náš tým na </w:t>
      </w:r>
      <w:r w:rsidR="008456DC">
        <w:t>domovské</w:t>
      </w:r>
      <w:r w:rsidR="00192A49">
        <w:t xml:space="preserve"> stránce webu. </w:t>
      </w:r>
      <w:sdt>
        <w:sdtPr>
          <w:id w:val="-1869672198"/>
          <w:citation/>
        </w:sdtPr>
        <w:sdtEndPr/>
        <w:sdtContent>
          <w:r w:rsidR="0027324E">
            <w:fldChar w:fldCharType="begin"/>
          </w:r>
          <w:r w:rsidR="0027324E">
            <w:instrText xml:space="preserve"> CITATION Mar19 \l 1029 </w:instrText>
          </w:r>
          <w:r w:rsidR="0027324E">
            <w:fldChar w:fldCharType="separate"/>
          </w:r>
          <w:r w:rsidR="00EF74D1">
            <w:rPr>
              <w:noProof/>
            </w:rPr>
            <w:t>(15)</w:t>
          </w:r>
          <w:r w:rsidR="0027324E">
            <w:fldChar w:fldCharType="end"/>
          </w:r>
        </w:sdtContent>
      </w:sdt>
    </w:p>
    <w:p w14:paraId="55AB9674" w14:textId="77777777" w:rsidR="004D0D01" w:rsidRDefault="00CF539A" w:rsidP="004D0D01">
      <w:pPr>
        <w:pStyle w:val="Obrzek"/>
      </w:pPr>
      <w:r w:rsidRPr="00CF539A">
        <w:drawing>
          <wp:inline distT="0" distB="0" distL="0" distR="0" wp14:anchorId="355ECD24" wp14:editId="79B4163B">
            <wp:extent cx="5760085" cy="2715895"/>
            <wp:effectExtent l="0" t="0" r="0" b="8255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32FEA" w14:textId="06A7BA34" w:rsidR="003F0892" w:rsidRDefault="004D0D01" w:rsidP="004D0D01">
      <w:pPr>
        <w:pStyle w:val="Titulek"/>
      </w:pPr>
      <w:bookmarkStart w:id="50" w:name="_Toc73484268"/>
      <w:r>
        <w:t xml:space="preserve">Obrázek </w:t>
      </w:r>
      <w:r w:rsidR="00F556FC">
        <w:fldChar w:fldCharType="begin"/>
      </w:r>
      <w:r w:rsidR="00F556FC">
        <w:instrText xml:space="preserve"> SEQ Obr</w:instrText>
      </w:r>
      <w:r w:rsidR="00F556FC">
        <w:instrText xml:space="preserve">ázek \* ARABIC </w:instrText>
      </w:r>
      <w:r w:rsidR="00F556FC">
        <w:fldChar w:fldCharType="separate"/>
      </w:r>
      <w:r w:rsidR="00DB18F7">
        <w:rPr>
          <w:noProof/>
        </w:rPr>
        <w:t>9</w:t>
      </w:r>
      <w:r w:rsidR="00F556FC">
        <w:rPr>
          <w:noProof/>
        </w:rPr>
        <w:fldChar w:fldCharType="end"/>
      </w:r>
      <w:r>
        <w:t xml:space="preserve"> - Ukázka chování </w:t>
      </w:r>
      <w:proofErr w:type="spellStart"/>
      <w:r>
        <w:t>gridu</w:t>
      </w:r>
      <w:bookmarkEnd w:id="50"/>
      <w:proofErr w:type="spellEnd"/>
    </w:p>
    <w:p w14:paraId="0490F31F" w14:textId="305981A1" w:rsidR="00A76518" w:rsidRDefault="00A76518" w:rsidP="00855B92">
      <w:pPr>
        <w:pStyle w:val="Podpodkapitola"/>
      </w:pPr>
      <w:bookmarkStart w:id="51" w:name="_Toc73456371"/>
      <w:bookmarkStart w:id="52" w:name="_Toc73484246"/>
      <w:r>
        <w:lastRenderedPageBreak/>
        <w:t>Pozicování</w:t>
      </w:r>
      <w:bookmarkEnd w:id="51"/>
      <w:bookmarkEnd w:id="52"/>
    </w:p>
    <w:p w14:paraId="53E01BCC" w14:textId="336BD271" w:rsidR="002B7255" w:rsidRDefault="00E53C82" w:rsidP="00717D2C">
      <w:pPr>
        <w:pStyle w:val="Sta"/>
      </w:pPr>
      <w:r>
        <w:t xml:space="preserve">Další technikou, které bylo nutné využít při kódování CSS hlavní stránky webu je pozicování. </w:t>
      </w:r>
      <w:r w:rsidR="00BD22AE">
        <w:t xml:space="preserve">V horní části stránky </w:t>
      </w:r>
      <w:r w:rsidR="00D4780F">
        <w:t xml:space="preserve">se nachází titulek webu na rozmazaném pozadí. </w:t>
      </w:r>
      <w:r w:rsidR="00062E43">
        <w:t xml:space="preserve">To bylo jednou z nejkomplikovanějších částí webu, protože </w:t>
      </w:r>
      <w:r w:rsidR="00F60436">
        <w:t xml:space="preserve">toho lze docílit pouze pomocí pozicování. </w:t>
      </w:r>
      <w:r w:rsidR="00A44636">
        <w:t xml:space="preserve">Vlastnost </w:t>
      </w:r>
      <w:proofErr w:type="spellStart"/>
      <w:r w:rsidR="00A44636" w:rsidRPr="00971E44">
        <w:rPr>
          <w:rStyle w:val="Zdraznn"/>
        </w:rPr>
        <w:t>position</w:t>
      </w:r>
      <w:proofErr w:type="spellEnd"/>
      <w:r w:rsidR="00A44636" w:rsidRPr="00971E44">
        <w:rPr>
          <w:rStyle w:val="Zdraznn"/>
        </w:rPr>
        <w:t xml:space="preserve">: </w:t>
      </w:r>
      <w:proofErr w:type="spellStart"/>
      <w:r w:rsidR="00A44636" w:rsidRPr="00971E44">
        <w:rPr>
          <w:rStyle w:val="Zdraznn"/>
        </w:rPr>
        <w:t>absolute</w:t>
      </w:r>
      <w:proofErr w:type="spellEnd"/>
      <w:r w:rsidR="003A2DFF">
        <w:t xml:space="preserve"> umožňuje vyjmutí bloku z normálního umístění na stránce. </w:t>
      </w:r>
      <w:r w:rsidR="00691C9A">
        <w:t>Pokud chceme blok vyjmout pouze z určité části stránky, musí jeho rodičovský prvkem mít nastave</w:t>
      </w:r>
      <w:r w:rsidR="00E817C3">
        <w:t xml:space="preserve">nou hodnotu </w:t>
      </w:r>
      <w:proofErr w:type="spellStart"/>
      <w:r w:rsidR="00E817C3" w:rsidRPr="00971E44">
        <w:rPr>
          <w:rStyle w:val="Zdraznn"/>
        </w:rPr>
        <w:t>position</w:t>
      </w:r>
      <w:proofErr w:type="spellEnd"/>
      <w:r w:rsidR="00E817C3" w:rsidRPr="00971E44">
        <w:rPr>
          <w:rStyle w:val="Zdraznn"/>
        </w:rPr>
        <w:t xml:space="preserve">: </w:t>
      </w:r>
      <w:proofErr w:type="spellStart"/>
      <w:r w:rsidR="00E817C3" w:rsidRPr="00971E44">
        <w:rPr>
          <w:rStyle w:val="Zdraznn"/>
        </w:rPr>
        <w:t>relative</w:t>
      </w:r>
      <w:proofErr w:type="spellEnd"/>
      <w:r w:rsidR="00E817C3">
        <w:t xml:space="preserve">. Potom se absolutně pozicování prvek pohybuje ve svém nadřazeném </w:t>
      </w:r>
      <w:r w:rsidR="004C5FBE">
        <w:t xml:space="preserve">bloku, ne po celé stránce. </w:t>
      </w:r>
      <w:r w:rsidR="00E817C3">
        <w:t xml:space="preserve"> </w:t>
      </w:r>
      <w:r w:rsidR="00224BA5">
        <w:t xml:space="preserve">Důležitou vlastností je potom </w:t>
      </w:r>
      <w:r w:rsidR="00224BA5" w:rsidRPr="00C637B3">
        <w:rPr>
          <w:rStyle w:val="Zdraznn"/>
        </w:rPr>
        <w:t>z-index</w:t>
      </w:r>
      <w:r w:rsidR="00224BA5">
        <w:t xml:space="preserve">, </w:t>
      </w:r>
      <w:r w:rsidR="00A37C2C">
        <w:t xml:space="preserve">tím se dá vyřešit překrývání </w:t>
      </w:r>
      <w:proofErr w:type="spellStart"/>
      <w:r w:rsidR="008D5199">
        <w:t>pozicovaných</w:t>
      </w:r>
      <w:proofErr w:type="spellEnd"/>
      <w:r w:rsidR="008D5199">
        <w:t xml:space="preserve"> prvků. V případě nastavení záporného </w:t>
      </w:r>
      <w:r w:rsidR="008D5199" w:rsidRPr="00C637B3">
        <w:rPr>
          <w:rStyle w:val="Zdraznn"/>
        </w:rPr>
        <w:t>z-index</w:t>
      </w:r>
      <w:r w:rsidR="008D5199">
        <w:t xml:space="preserve"> se </w:t>
      </w:r>
      <w:r w:rsidR="002B7255">
        <w:t xml:space="preserve">prvek přesune za normální úroveň textu. </w:t>
      </w:r>
      <w:r w:rsidR="008A260F">
        <w:t xml:space="preserve">Komplikací, na kterou jsem zde narazil bylo </w:t>
      </w:r>
      <w:r w:rsidR="009F1740">
        <w:t xml:space="preserve">správné nastavení pozicování, protože se mi buď titulek překrýval s navigací, </w:t>
      </w:r>
      <w:r w:rsidR="00C260B8">
        <w:t>anebo</w:t>
      </w:r>
      <w:r w:rsidR="009F1740">
        <w:t xml:space="preserve"> </w:t>
      </w:r>
      <w:r w:rsidR="00133D77">
        <w:t>na tlačítka pod titulkem nešlo kliknout.</w:t>
      </w:r>
      <w:r w:rsidR="00717D2C">
        <w:t xml:space="preserve"> </w:t>
      </w:r>
      <w:sdt>
        <w:sdtPr>
          <w:id w:val="762120852"/>
          <w:citation/>
        </w:sdtPr>
        <w:sdtEndPr/>
        <w:sdtContent>
          <w:r w:rsidR="0027324E">
            <w:fldChar w:fldCharType="begin"/>
          </w:r>
          <w:r w:rsidR="0027324E">
            <w:instrText xml:space="preserve"> CITATION Boh151 \l 1029 </w:instrText>
          </w:r>
          <w:r w:rsidR="0027324E">
            <w:fldChar w:fldCharType="separate"/>
          </w:r>
          <w:r w:rsidR="00EF74D1">
            <w:rPr>
              <w:noProof/>
            </w:rPr>
            <w:t>(16)</w:t>
          </w:r>
          <w:r w:rsidR="0027324E">
            <w:fldChar w:fldCharType="end"/>
          </w:r>
        </w:sdtContent>
      </w:sdt>
    </w:p>
    <w:p w14:paraId="160B0352" w14:textId="51BB0DAA" w:rsidR="0038445F" w:rsidRDefault="001B4E94" w:rsidP="0038445F">
      <w:pPr>
        <w:pStyle w:val="Obrzek"/>
      </w:pPr>
      <w:r w:rsidRPr="001B4E94">
        <w:drawing>
          <wp:inline distT="0" distB="0" distL="0" distR="0" wp14:anchorId="10082002" wp14:editId="60520B2D">
            <wp:extent cx="5760085" cy="2727960"/>
            <wp:effectExtent l="0" t="0" r="0" b="0"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37DA5" w14:textId="01216509" w:rsidR="002B7255" w:rsidRDefault="0038445F" w:rsidP="0038445F">
      <w:pPr>
        <w:pStyle w:val="Titulek"/>
      </w:pPr>
      <w:bookmarkStart w:id="53" w:name="_Toc73484269"/>
      <w:r>
        <w:t xml:space="preserve">Obrázek </w:t>
      </w:r>
      <w:r w:rsidR="00F556FC">
        <w:fldChar w:fldCharType="begin"/>
      </w:r>
      <w:r w:rsidR="00F556FC">
        <w:instrText xml:space="preserve"> SEQ Obrázek \* ARABIC </w:instrText>
      </w:r>
      <w:r w:rsidR="00F556FC">
        <w:fldChar w:fldCharType="separate"/>
      </w:r>
      <w:r w:rsidR="00DB18F7">
        <w:rPr>
          <w:noProof/>
        </w:rPr>
        <w:t>10</w:t>
      </w:r>
      <w:r w:rsidR="00F556FC">
        <w:rPr>
          <w:noProof/>
        </w:rPr>
        <w:fldChar w:fldCharType="end"/>
      </w:r>
      <w:r>
        <w:t xml:space="preserve"> - </w:t>
      </w:r>
      <w:proofErr w:type="spellStart"/>
      <w:r>
        <w:t>Landing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vytvořená pozicováním</w:t>
      </w:r>
      <w:bookmarkEnd w:id="53"/>
    </w:p>
    <w:p w14:paraId="7BDEC5E3" w14:textId="2CFB6070" w:rsidR="009E0177" w:rsidRDefault="009E0177" w:rsidP="00855B92">
      <w:pPr>
        <w:pStyle w:val="Podpodkapitola"/>
      </w:pPr>
      <w:bookmarkStart w:id="54" w:name="_Toc73456372"/>
      <w:bookmarkStart w:id="55" w:name="_Toc73484247"/>
      <w:r>
        <w:t>Navigace</w:t>
      </w:r>
      <w:bookmarkEnd w:id="54"/>
      <w:bookmarkEnd w:id="55"/>
    </w:p>
    <w:p w14:paraId="42AF739E" w14:textId="03864E64" w:rsidR="009E0177" w:rsidRDefault="009E0177" w:rsidP="009E0177">
      <w:pPr>
        <w:pStyle w:val="Sta"/>
      </w:pPr>
      <w:r>
        <w:t xml:space="preserve">Na webu jsem se rozhodl použít na desktopu klasickou navigaci </w:t>
      </w:r>
      <w:r w:rsidR="00445D50">
        <w:t>s velkými tlačítky</w:t>
      </w:r>
      <w:r w:rsidR="00DA3251">
        <w:t xml:space="preserve"> a logem firmy umístěným na pravé straně. Při velikostech okna menších než </w:t>
      </w:r>
      <w:r w:rsidR="003608FC">
        <w:t>1024</w:t>
      </w:r>
      <w:r w:rsidR="00067702">
        <w:t> </w:t>
      </w:r>
      <w:proofErr w:type="spellStart"/>
      <w:r w:rsidR="003608FC">
        <w:t>px</w:t>
      </w:r>
      <w:proofErr w:type="spellEnd"/>
      <w:r w:rsidR="000C5B38">
        <w:t xml:space="preserve">, to znamená zejména na tabletech a mobilních telefonech, se navigace zabalí do takzvaného Hamburger menu. </w:t>
      </w:r>
      <w:r w:rsidR="0013310F">
        <w:t xml:space="preserve">Jde o tlačítko, které když se stiskne aktivuje rozbalení </w:t>
      </w:r>
      <w:r w:rsidR="006B392A">
        <w:t xml:space="preserve">navigace pod sebou. </w:t>
      </w:r>
      <w:r w:rsidR="00D237E6">
        <w:t>Pro Hamburger menu jsem použil už existující kód z přechozí práce a pouze ho</w:t>
      </w:r>
      <w:r w:rsidR="00BD111D">
        <w:t xml:space="preserve"> po menších úpravách</w:t>
      </w:r>
      <w:r w:rsidR="00D237E6">
        <w:t xml:space="preserve"> implementoval </w:t>
      </w:r>
      <w:r w:rsidR="00BD111D">
        <w:t>do</w:t>
      </w:r>
      <w:r w:rsidR="00D237E6">
        <w:t xml:space="preserve"> mého kódu. </w:t>
      </w:r>
      <w:r w:rsidR="003C2329">
        <w:t>P</w:t>
      </w:r>
      <w:r w:rsidR="004D7D22">
        <w:t>o s</w:t>
      </w:r>
      <w:r w:rsidR="003C2329">
        <w:t xml:space="preserve">tisknutí ikony Hamburger menu </w:t>
      </w:r>
      <w:r w:rsidR="004D7D22">
        <w:t>aktivuje v mém případě Javascript</w:t>
      </w:r>
      <w:r w:rsidR="003C2329">
        <w:t>.</w:t>
      </w:r>
    </w:p>
    <w:p w14:paraId="16EC2015" w14:textId="77777777" w:rsidR="00C502C1" w:rsidRDefault="000B365A" w:rsidP="00C502C1">
      <w:pPr>
        <w:pStyle w:val="Obrzek"/>
      </w:pPr>
      <w:r w:rsidRPr="000B365A">
        <w:lastRenderedPageBreak/>
        <w:drawing>
          <wp:inline distT="0" distB="0" distL="0" distR="0" wp14:anchorId="5DA92EB3" wp14:editId="71C9F573">
            <wp:extent cx="2173857" cy="3437592"/>
            <wp:effectExtent l="0" t="0" r="0" b="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79775" cy="344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1F2B5" w14:textId="28510C8B" w:rsidR="000B365A" w:rsidRPr="009E0177" w:rsidRDefault="00C502C1" w:rsidP="00C502C1">
      <w:pPr>
        <w:pStyle w:val="Titulek"/>
      </w:pPr>
      <w:bookmarkStart w:id="56" w:name="_Toc73484270"/>
      <w:r>
        <w:t xml:space="preserve">Obrázek </w:t>
      </w:r>
      <w:r w:rsidR="00F556FC">
        <w:fldChar w:fldCharType="begin"/>
      </w:r>
      <w:r w:rsidR="00F556FC">
        <w:instrText xml:space="preserve"> SEQ Obrázek \* ARABIC </w:instrText>
      </w:r>
      <w:r w:rsidR="00F556FC">
        <w:fldChar w:fldCharType="separate"/>
      </w:r>
      <w:r w:rsidR="00DB18F7">
        <w:rPr>
          <w:noProof/>
        </w:rPr>
        <w:t>11</w:t>
      </w:r>
      <w:r w:rsidR="00F556FC">
        <w:rPr>
          <w:noProof/>
        </w:rPr>
        <w:fldChar w:fldCharType="end"/>
      </w:r>
      <w:r>
        <w:t xml:space="preserve"> - Ukázka </w:t>
      </w:r>
      <w:r w:rsidR="00401F49">
        <w:t xml:space="preserve">otevřeného </w:t>
      </w:r>
      <w:r>
        <w:t>mobilního hamburger menu</w:t>
      </w:r>
      <w:bookmarkEnd w:id="56"/>
    </w:p>
    <w:p w14:paraId="480A91B6" w14:textId="60E8F0DE" w:rsidR="00403E2A" w:rsidRDefault="00173935" w:rsidP="003963F0">
      <w:pPr>
        <w:pStyle w:val="Podkapitola"/>
      </w:pPr>
      <w:bookmarkStart w:id="57" w:name="_Toc73456373"/>
      <w:bookmarkStart w:id="58" w:name="_Toc73484248"/>
      <w:r>
        <w:t>Kompatibilita</w:t>
      </w:r>
      <w:bookmarkEnd w:id="57"/>
      <w:bookmarkEnd w:id="58"/>
    </w:p>
    <w:p w14:paraId="64270CD7" w14:textId="2E083464" w:rsidR="007B7118" w:rsidRDefault="00397360" w:rsidP="00173935">
      <w:pPr>
        <w:pStyle w:val="Sta"/>
      </w:pPr>
      <w:r>
        <w:t>Jedním z problémů při kódování webu může být zpětná kompatibilita se staršími verzemi prohlížečů</w:t>
      </w:r>
      <w:r w:rsidR="00090A61">
        <w:t xml:space="preserve">. Hlavně se to týká starých verzí Internet Exploreru, protože se jedná o velmi proprietární prohlížeč a mimo jiné má problémy například </w:t>
      </w:r>
      <w:r w:rsidR="00706429">
        <w:t xml:space="preserve">se správným zobrazením CSS </w:t>
      </w:r>
      <w:proofErr w:type="spellStart"/>
      <w:r w:rsidR="00706429">
        <w:t>Gridu</w:t>
      </w:r>
      <w:proofErr w:type="spellEnd"/>
      <w:r w:rsidR="00706429">
        <w:t xml:space="preserve"> a dalších vlastností.</w:t>
      </w:r>
      <w:r w:rsidR="00F94BDE">
        <w:t xml:space="preserve"> </w:t>
      </w:r>
      <w:r w:rsidR="00413458">
        <w:t>J</w:t>
      </w:r>
      <w:r w:rsidR="00F94BDE">
        <w:t>ednalo o výchozí prohlížeč v</w:t>
      </w:r>
      <w:r w:rsidR="001E547A">
        <w:t xml:space="preserve"> MS </w:t>
      </w:r>
      <w:r w:rsidR="00F94BDE">
        <w:t>Windows</w:t>
      </w:r>
      <w:r w:rsidR="00C046E2">
        <w:t xml:space="preserve">, a proto ho </w:t>
      </w:r>
      <w:r w:rsidR="00330DEA">
        <w:t xml:space="preserve">ještě dnes používá část z méně technicky zdatných uživatelů. </w:t>
      </w:r>
      <w:r w:rsidR="00414D6F">
        <w:t xml:space="preserve">Jedná se o zhruba 4 % procenta uživatelů, ale postupně jich ubývá. </w:t>
      </w:r>
      <w:sdt>
        <w:sdtPr>
          <w:id w:val="-1494955747"/>
          <w:citation/>
        </w:sdtPr>
        <w:sdtEndPr/>
        <w:sdtContent>
          <w:r w:rsidR="00067702">
            <w:fldChar w:fldCharType="begin"/>
          </w:r>
          <w:r w:rsidR="00067702">
            <w:instrText xml:space="preserve"> CITATION Net21 \l 1029 </w:instrText>
          </w:r>
          <w:r w:rsidR="00067702">
            <w:fldChar w:fldCharType="separate"/>
          </w:r>
          <w:r w:rsidR="00EF74D1">
            <w:rPr>
              <w:noProof/>
            </w:rPr>
            <w:t>(17)</w:t>
          </w:r>
          <w:r w:rsidR="00067702">
            <w:fldChar w:fldCharType="end"/>
          </w:r>
        </w:sdtContent>
      </w:sdt>
    </w:p>
    <w:p w14:paraId="41CB7AF2" w14:textId="1435801A" w:rsidR="009B21F6" w:rsidRDefault="00B95DF8" w:rsidP="004C61D6">
      <w:pPr>
        <w:pStyle w:val="Sta"/>
      </w:pPr>
      <w:r>
        <w:t xml:space="preserve">Jedním z požadavků byla co největší kompatibilita webu, proto jsem musel tyto problémy vyřešit. </w:t>
      </w:r>
      <w:r w:rsidR="000620FB">
        <w:t xml:space="preserve">Jednou možností je nepoužívání vlastností, které jsou vyloženě nepodporované, ale to není ideální, protože chceme zároveň web udělat </w:t>
      </w:r>
      <w:r w:rsidR="00F562DF">
        <w:t xml:space="preserve">s ohledem na moderní konvence. V mém případě se jednalo </w:t>
      </w:r>
      <w:r w:rsidR="00336EAD">
        <w:t xml:space="preserve">hlavně </w:t>
      </w:r>
      <w:r w:rsidR="00F562DF">
        <w:t xml:space="preserve">o vyřešení </w:t>
      </w:r>
      <w:r w:rsidR="000E4608">
        <w:t>problémů s</w:t>
      </w:r>
      <w:r w:rsidR="00336EAD">
        <w:t xml:space="preserve"> CSS </w:t>
      </w:r>
      <w:proofErr w:type="spellStart"/>
      <w:r w:rsidR="000E4608">
        <w:t>Gridem</w:t>
      </w:r>
      <w:proofErr w:type="spellEnd"/>
      <w:r w:rsidR="000E4608">
        <w:t>. Internet Explorer od verze 10</w:t>
      </w:r>
      <w:r w:rsidR="005C3E9D">
        <w:t xml:space="preserve"> </w:t>
      </w:r>
      <w:r w:rsidR="0070312C">
        <w:t>vlastnosti</w:t>
      </w:r>
      <w:r w:rsidR="005C3E9D">
        <w:t xml:space="preserve"> </w:t>
      </w:r>
      <w:proofErr w:type="spellStart"/>
      <w:r w:rsidR="004D7918">
        <w:t>Gridu</w:t>
      </w:r>
      <w:proofErr w:type="spellEnd"/>
      <w:r w:rsidR="0070312C">
        <w:t xml:space="preserve"> v CSS</w:t>
      </w:r>
      <w:r w:rsidR="005C3E9D">
        <w:t xml:space="preserve"> podporuje, ale s </w:t>
      </w:r>
      <w:proofErr w:type="gramStart"/>
      <w:r w:rsidR="005C3E9D">
        <w:t xml:space="preserve">prefixem </w:t>
      </w:r>
      <w:r w:rsidR="005C3E9D" w:rsidRPr="004921D6">
        <w:rPr>
          <w:rStyle w:val="Zdraznn"/>
        </w:rPr>
        <w:t>-</w:t>
      </w:r>
      <w:proofErr w:type="spellStart"/>
      <w:r w:rsidR="005C3E9D" w:rsidRPr="004921D6">
        <w:rPr>
          <w:rStyle w:val="Zdraznn"/>
        </w:rPr>
        <w:t>ms</w:t>
      </w:r>
      <w:proofErr w:type="spellEnd"/>
      <w:proofErr w:type="gramEnd"/>
      <w:r w:rsidR="0070312C">
        <w:t>.</w:t>
      </w:r>
      <w:r w:rsidR="004C61D6">
        <w:t xml:space="preserve"> </w:t>
      </w:r>
      <w:sdt>
        <w:sdtPr>
          <w:id w:val="1203289391"/>
          <w:citation/>
        </w:sdtPr>
        <w:sdtEndPr/>
        <w:sdtContent>
          <w:r w:rsidR="009B21F6">
            <w:fldChar w:fldCharType="begin"/>
          </w:r>
          <w:r w:rsidR="009B21F6">
            <w:instrText xml:space="preserve"> CITATION Can21 \l 1029 </w:instrText>
          </w:r>
          <w:r w:rsidR="009B21F6">
            <w:fldChar w:fldCharType="separate"/>
          </w:r>
          <w:r w:rsidR="00EF74D1">
            <w:rPr>
              <w:noProof/>
            </w:rPr>
            <w:t>(13)</w:t>
          </w:r>
          <w:r w:rsidR="009B21F6">
            <w:fldChar w:fldCharType="end"/>
          </w:r>
        </w:sdtContent>
      </w:sdt>
    </w:p>
    <w:p w14:paraId="11E810CC" w14:textId="09E36623" w:rsidR="00C948DA" w:rsidRDefault="00C948DA" w:rsidP="004C61D6">
      <w:pPr>
        <w:pStyle w:val="Sta"/>
      </w:pPr>
      <w:r>
        <w:t xml:space="preserve">Existují ale </w:t>
      </w:r>
      <w:r w:rsidR="006C6EC0">
        <w:t xml:space="preserve">online </w:t>
      </w:r>
      <w:r w:rsidR="00226301">
        <w:t>aplikace</w:t>
      </w:r>
      <w:r w:rsidR="006C6EC0">
        <w:t>,</w:t>
      </w:r>
      <w:r w:rsidR="00C844A4">
        <w:t xml:space="preserve"> jako </w:t>
      </w:r>
      <w:proofErr w:type="spellStart"/>
      <w:r w:rsidR="00C844A4">
        <w:t>Autoprefixer</w:t>
      </w:r>
      <w:proofErr w:type="spellEnd"/>
      <w:r w:rsidR="00C844A4">
        <w:t xml:space="preserve"> CSS online</w:t>
      </w:r>
      <w:r w:rsidR="004E5723">
        <w:rPr>
          <w:rStyle w:val="Znakapoznpodarou"/>
        </w:rPr>
        <w:footnoteReference w:id="6"/>
      </w:r>
      <w:r w:rsidR="00C844A4">
        <w:t>, kter</w:t>
      </w:r>
      <w:r w:rsidR="007D19AB">
        <w:t>é</w:t>
      </w:r>
      <w:r w:rsidR="00C844A4">
        <w:t xml:space="preserve"> pomocí CSS preprocesorů</w:t>
      </w:r>
      <w:r w:rsidR="007A6521">
        <w:t xml:space="preserve"> váš kód opatří potřebnými prefixy.</w:t>
      </w:r>
      <w:r w:rsidR="005C72D6">
        <w:t xml:space="preserve"> V praxi může výsledn</w:t>
      </w:r>
      <w:r w:rsidR="00C502C1">
        <w:t>ý</w:t>
      </w:r>
      <w:r w:rsidR="005C72D6">
        <w:t xml:space="preserve"> kód vypadat například takto:</w:t>
      </w:r>
    </w:p>
    <w:p w14:paraId="18F60533" w14:textId="77777777" w:rsidR="004C61D6" w:rsidRDefault="004C61D6" w:rsidP="004C61D6">
      <w:pPr>
        <w:pStyle w:val="Pkladkdu"/>
      </w:pPr>
      <w:r>
        <w:lastRenderedPageBreak/>
        <w:t xml:space="preserve">     </w:t>
      </w:r>
      <w:proofErr w:type="gramStart"/>
      <w:r>
        <w:t>.</w:t>
      </w:r>
      <w:proofErr w:type="spellStart"/>
      <w:r>
        <w:t>customers</w:t>
      </w:r>
      <w:proofErr w:type="spellEnd"/>
      <w:proofErr w:type="gramEnd"/>
      <w:r>
        <w:t xml:space="preserve"> {</w:t>
      </w:r>
    </w:p>
    <w:p w14:paraId="31324327" w14:textId="5A1CBC06" w:rsidR="004C61D6" w:rsidRDefault="004C61D6" w:rsidP="004C61D6">
      <w:pPr>
        <w:pStyle w:val="Pkladkdu"/>
      </w:pPr>
      <w:r>
        <w:t xml:space="preserve">      display: -</w:t>
      </w:r>
      <w:proofErr w:type="spellStart"/>
      <w:r>
        <w:t>ms-grid</w:t>
      </w:r>
      <w:proofErr w:type="spellEnd"/>
      <w:r>
        <w:t>;</w:t>
      </w:r>
      <w:r w:rsidR="0070312C">
        <w:t xml:space="preserve"> /* duplikátní vlastnost pro IE */</w:t>
      </w:r>
    </w:p>
    <w:p w14:paraId="70470FE6" w14:textId="4C6E0AF7" w:rsidR="004C61D6" w:rsidRDefault="004C61D6" w:rsidP="004C61D6">
      <w:pPr>
        <w:pStyle w:val="Pkladkdu"/>
      </w:pPr>
      <w:r>
        <w:t xml:space="preserve">      display: </w:t>
      </w:r>
      <w:proofErr w:type="spellStart"/>
      <w:r>
        <w:t>grid</w:t>
      </w:r>
      <w:proofErr w:type="spellEnd"/>
      <w:r>
        <w:t>;</w:t>
      </w:r>
      <w:r w:rsidR="0070312C">
        <w:t xml:space="preserve"> /* vlastnost pro moderní prohlížeče */</w:t>
      </w:r>
    </w:p>
    <w:p w14:paraId="530D2789" w14:textId="77777777" w:rsidR="004C61D6" w:rsidRDefault="004C61D6" w:rsidP="004C61D6">
      <w:pPr>
        <w:pStyle w:val="Pkladkdu"/>
      </w:pPr>
      <w:r>
        <w:t xml:space="preserve">      </w:t>
      </w:r>
      <w:proofErr w:type="spellStart"/>
      <w:r>
        <w:t>grid-template-columns</w:t>
      </w:r>
      <w:proofErr w:type="spellEnd"/>
      <w:r>
        <w:t xml:space="preserve">: 1fr </w:t>
      </w:r>
      <w:proofErr w:type="spellStart"/>
      <w:r>
        <w:t>1fr</w:t>
      </w:r>
      <w:proofErr w:type="spellEnd"/>
      <w:r>
        <w:t xml:space="preserve"> </w:t>
      </w:r>
      <w:proofErr w:type="spellStart"/>
      <w:r>
        <w:t>1fr</w:t>
      </w:r>
      <w:proofErr w:type="spellEnd"/>
      <w:r>
        <w:t>;</w:t>
      </w:r>
    </w:p>
    <w:p w14:paraId="6E8F90ED" w14:textId="77777777" w:rsidR="004C61D6" w:rsidRDefault="004C61D6" w:rsidP="004C61D6">
      <w:pPr>
        <w:pStyle w:val="Pkladkdu"/>
      </w:pPr>
      <w:r>
        <w:t xml:space="preserve">      </w:t>
      </w:r>
      <w:proofErr w:type="spellStart"/>
      <w:r>
        <w:t>grid-template-rows</w:t>
      </w:r>
      <w:proofErr w:type="spellEnd"/>
      <w:r>
        <w:t>: 200px;</w:t>
      </w:r>
    </w:p>
    <w:p w14:paraId="14B7D98C" w14:textId="77777777" w:rsidR="004C61D6" w:rsidRDefault="004C61D6" w:rsidP="004C61D6">
      <w:pPr>
        <w:pStyle w:val="Pkladkdu"/>
      </w:pPr>
      <w:r>
        <w:t xml:space="preserve">      gap: 10px;</w:t>
      </w:r>
    </w:p>
    <w:p w14:paraId="40DF08F5" w14:textId="3F4D3DA1" w:rsidR="00C502C1" w:rsidRDefault="00C502C1" w:rsidP="00914ACB">
      <w:pPr>
        <w:pStyle w:val="Obrzek"/>
      </w:pPr>
      <w:r>
        <w:br/>
      </w:r>
      <w:r w:rsidR="006D075B" w:rsidRPr="00914ACB">
        <w:drawing>
          <wp:inline distT="0" distB="0" distL="0" distR="0" wp14:anchorId="2A8742CD" wp14:editId="2DC8D8C9">
            <wp:extent cx="3995284" cy="3704590"/>
            <wp:effectExtent l="0" t="0" r="5715" b="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33723" cy="374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624B2" w14:textId="2BDE71FE" w:rsidR="00C502C1" w:rsidRDefault="00C502C1" w:rsidP="00C502C1">
      <w:pPr>
        <w:pStyle w:val="Titulek"/>
      </w:pPr>
      <w:bookmarkStart w:id="59" w:name="_Toc73484271"/>
      <w:r>
        <w:t xml:space="preserve">Obrázek </w:t>
      </w:r>
      <w:r w:rsidR="00F556FC">
        <w:fldChar w:fldCharType="begin"/>
      </w:r>
      <w:r w:rsidR="00F556FC">
        <w:instrText xml:space="preserve"> SEQ Obrázek \* ARABIC </w:instrText>
      </w:r>
      <w:r w:rsidR="00F556FC">
        <w:fldChar w:fldCharType="separate"/>
      </w:r>
      <w:r w:rsidR="00DB18F7">
        <w:rPr>
          <w:noProof/>
        </w:rPr>
        <w:t>12</w:t>
      </w:r>
      <w:r w:rsidR="00F556FC">
        <w:rPr>
          <w:noProof/>
        </w:rPr>
        <w:fldChar w:fldCharType="end"/>
      </w:r>
      <w:r>
        <w:t xml:space="preserve"> - </w:t>
      </w:r>
      <w:proofErr w:type="spellStart"/>
      <w:r>
        <w:t>Grid</w:t>
      </w:r>
      <w:proofErr w:type="spellEnd"/>
      <w:r>
        <w:t xml:space="preserve"> na Internet Exploreru bez použití </w:t>
      </w:r>
      <w:proofErr w:type="spellStart"/>
      <w:r>
        <w:t>prefixeru</w:t>
      </w:r>
      <w:bookmarkEnd w:id="59"/>
      <w:proofErr w:type="spellEnd"/>
    </w:p>
    <w:p w14:paraId="74A62AFC" w14:textId="77777777" w:rsidR="00C502C1" w:rsidRDefault="006531FA" w:rsidP="00C502C1">
      <w:pPr>
        <w:pStyle w:val="Obrzek"/>
      </w:pPr>
      <w:r w:rsidRPr="006531FA">
        <w:drawing>
          <wp:inline distT="0" distB="0" distL="0" distR="0" wp14:anchorId="3FE3CDD6" wp14:editId="00B7A6C4">
            <wp:extent cx="4138491" cy="3343275"/>
            <wp:effectExtent l="0" t="0" r="0" b="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77831" cy="337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F39B9" w14:textId="57F5EA05" w:rsidR="00914ACB" w:rsidRDefault="00C502C1" w:rsidP="00914ACB">
      <w:pPr>
        <w:pStyle w:val="Titulek"/>
      </w:pPr>
      <w:bookmarkStart w:id="60" w:name="_Toc73484272"/>
      <w:r>
        <w:t xml:space="preserve">Obrázek </w:t>
      </w:r>
      <w:r w:rsidR="00F556FC">
        <w:fldChar w:fldCharType="begin"/>
      </w:r>
      <w:r w:rsidR="00F556FC">
        <w:instrText xml:space="preserve"> SEQ Obrázek \* ARABIC </w:instrText>
      </w:r>
      <w:r w:rsidR="00F556FC">
        <w:fldChar w:fldCharType="separate"/>
      </w:r>
      <w:r w:rsidR="00DB18F7">
        <w:rPr>
          <w:noProof/>
        </w:rPr>
        <w:t>13</w:t>
      </w:r>
      <w:r w:rsidR="00F556FC">
        <w:rPr>
          <w:noProof/>
        </w:rPr>
        <w:fldChar w:fldCharType="end"/>
      </w:r>
      <w:r>
        <w:t xml:space="preserve"> - Opravený </w:t>
      </w:r>
      <w:proofErr w:type="spellStart"/>
      <w:r>
        <w:t>grid</w:t>
      </w:r>
      <w:proofErr w:type="spellEnd"/>
      <w:r w:rsidR="001568E0">
        <w:t xml:space="preserve"> pomoc</w:t>
      </w:r>
      <w:r w:rsidR="00EF74D1">
        <w:t>í</w:t>
      </w:r>
      <w:r w:rsidR="001568E0">
        <w:t xml:space="preserve"> CSS </w:t>
      </w:r>
      <w:proofErr w:type="spellStart"/>
      <w:r w:rsidR="001568E0">
        <w:t>autoprefixeru</w:t>
      </w:r>
      <w:bookmarkEnd w:id="60"/>
      <w:proofErr w:type="spellEnd"/>
    </w:p>
    <w:p w14:paraId="6B4DD62B" w14:textId="3AFEE324" w:rsidR="00D26363" w:rsidRDefault="00D26363" w:rsidP="003963F0">
      <w:pPr>
        <w:pStyle w:val="Podkapitola"/>
      </w:pPr>
      <w:bookmarkStart w:id="61" w:name="_Toc73456376"/>
      <w:bookmarkStart w:id="62" w:name="_Toc73484249"/>
      <w:r>
        <w:lastRenderedPageBreak/>
        <w:t>JavaScript</w:t>
      </w:r>
      <w:bookmarkEnd w:id="61"/>
      <w:bookmarkEnd w:id="62"/>
    </w:p>
    <w:p w14:paraId="20C46730" w14:textId="44E31E9D" w:rsidR="00E204CA" w:rsidRDefault="004420E2" w:rsidP="00D26363">
      <w:pPr>
        <w:pStyle w:val="Sta"/>
      </w:pPr>
      <w:r>
        <w:t xml:space="preserve">Na webu bylo použito minimum </w:t>
      </w:r>
      <w:r w:rsidR="00914ACB">
        <w:t>Javascriptu</w:t>
      </w:r>
      <w:r>
        <w:t xml:space="preserve">, ale přesto jsem </w:t>
      </w:r>
      <w:r w:rsidR="005D31EE">
        <w:t xml:space="preserve">ho v některých částech musel použít. </w:t>
      </w:r>
      <w:r w:rsidR="00E9213E">
        <w:t xml:space="preserve">Jednoduchý </w:t>
      </w:r>
      <w:r w:rsidR="00E801A3">
        <w:t>JavaScript byl nutný u takzvaného Hamburger menu, které se zobrazí na mobilu místo velké desktopové navigace na vrcholu stránky.</w:t>
      </w:r>
      <w:r w:rsidR="00D47836">
        <w:t xml:space="preserve"> </w:t>
      </w:r>
      <w:r w:rsidR="00D32146">
        <w:t xml:space="preserve">Tady je nutný pro aktivaci </w:t>
      </w:r>
      <w:r w:rsidR="002E50B2">
        <w:t xml:space="preserve">menu, o samotné zobrazení se poté stará CSS. </w:t>
      </w:r>
      <w:r w:rsidR="0072433C">
        <w:t xml:space="preserve">JavaScript jenom přepíná </w:t>
      </w:r>
      <w:proofErr w:type="gramStart"/>
      <w:r w:rsidR="0072433C">
        <w:t xml:space="preserve">třídu </w:t>
      </w:r>
      <w:r w:rsidR="003D604C" w:rsidRPr="00914ACB">
        <w:rPr>
          <w:rStyle w:val="Zdraznn"/>
        </w:rPr>
        <w:t>.</w:t>
      </w:r>
      <w:proofErr w:type="spellStart"/>
      <w:r w:rsidR="003D604C" w:rsidRPr="00914ACB">
        <w:rPr>
          <w:rStyle w:val="Zdraznn"/>
        </w:rPr>
        <w:t>page</w:t>
      </w:r>
      <w:proofErr w:type="spellEnd"/>
      <w:proofErr w:type="gramEnd"/>
      <w:r w:rsidR="003D604C" w:rsidRPr="00914ACB">
        <w:rPr>
          <w:rStyle w:val="Zdraznn"/>
        </w:rPr>
        <w:t>-nav—</w:t>
      </w:r>
      <w:proofErr w:type="spellStart"/>
      <w:r w:rsidR="003D604C" w:rsidRPr="00914ACB">
        <w:rPr>
          <w:rStyle w:val="Zdraznn"/>
        </w:rPr>
        <w:t>responsive</w:t>
      </w:r>
      <w:proofErr w:type="spellEnd"/>
      <w:r w:rsidR="003D604C">
        <w:t xml:space="preserve">, pomocí které se dá potom v CSS nastylovat různé chování při otevření a uzavření Hamburger menu. </w:t>
      </w:r>
      <w:r w:rsidR="00357862">
        <w:t xml:space="preserve">Výsledný </w:t>
      </w:r>
      <w:r w:rsidR="00914ACB">
        <w:t>kód,</w:t>
      </w:r>
      <w:r w:rsidR="00F870A2">
        <w:t xml:space="preserve"> který jsem použil</w:t>
      </w:r>
      <w:r w:rsidR="00357862">
        <w:t>:</w:t>
      </w:r>
    </w:p>
    <w:p w14:paraId="6E482980" w14:textId="77777777" w:rsidR="00E74EC7" w:rsidRDefault="00E74EC7" w:rsidP="00E74EC7">
      <w:pPr>
        <w:pStyle w:val="Pkladkdu"/>
      </w:pPr>
      <w:r>
        <w:t xml:space="preserve">    </w:t>
      </w:r>
      <w:proofErr w:type="spellStart"/>
      <w:r>
        <w:t>function</w:t>
      </w:r>
      <w:proofErr w:type="spellEnd"/>
      <w:r>
        <w:t xml:space="preserve"> </w:t>
      </w:r>
      <w:proofErr w:type="spellStart"/>
      <w:proofErr w:type="gramStart"/>
      <w:r>
        <w:t>toggleMenu</w:t>
      </w:r>
      <w:proofErr w:type="spellEnd"/>
      <w:r>
        <w:t>(</w:t>
      </w:r>
      <w:proofErr w:type="gramEnd"/>
      <w:r>
        <w:t>) {</w:t>
      </w:r>
    </w:p>
    <w:p w14:paraId="616D0FF4" w14:textId="77777777" w:rsidR="00E74EC7" w:rsidRDefault="00E74EC7" w:rsidP="00E74EC7">
      <w:pPr>
        <w:pStyle w:val="Pkladkdu"/>
      </w:pPr>
      <w:r>
        <w:t xml:space="preserve">    var menu = </w:t>
      </w:r>
      <w:proofErr w:type="spellStart"/>
      <w:proofErr w:type="gramStart"/>
      <w:r>
        <w:t>document.getElementById</w:t>
      </w:r>
      <w:proofErr w:type="spellEnd"/>
      <w:proofErr w:type="gramEnd"/>
      <w:r>
        <w:t>("</w:t>
      </w:r>
      <w:proofErr w:type="spellStart"/>
      <w:r>
        <w:t>page</w:t>
      </w:r>
      <w:proofErr w:type="spellEnd"/>
      <w:r>
        <w:t>-nav");</w:t>
      </w:r>
    </w:p>
    <w:p w14:paraId="3009F89B" w14:textId="77777777" w:rsidR="00E74EC7" w:rsidRDefault="00E74EC7" w:rsidP="00E74EC7">
      <w:pPr>
        <w:pStyle w:val="Pkladkdu"/>
      </w:pPr>
      <w:r>
        <w:t xml:space="preserve">    </w:t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menu.className</w:t>
      </w:r>
      <w:proofErr w:type="spellEnd"/>
      <w:proofErr w:type="gramEnd"/>
      <w:r>
        <w:t xml:space="preserve"> === "</w:t>
      </w:r>
      <w:proofErr w:type="spellStart"/>
      <w:r>
        <w:t>page</w:t>
      </w:r>
      <w:proofErr w:type="spellEnd"/>
      <w:r>
        <w:t>-nav") {</w:t>
      </w:r>
    </w:p>
    <w:p w14:paraId="09931A8B" w14:textId="77777777" w:rsidR="00E74EC7" w:rsidRDefault="00E74EC7" w:rsidP="00E74EC7">
      <w:pPr>
        <w:pStyle w:val="Pkladkdu"/>
      </w:pPr>
      <w:r>
        <w:t xml:space="preserve">       </w:t>
      </w:r>
      <w:proofErr w:type="spellStart"/>
      <w:proofErr w:type="gramStart"/>
      <w:r>
        <w:t>menu.classList.toggle</w:t>
      </w:r>
      <w:proofErr w:type="spellEnd"/>
      <w:proofErr w:type="gramEnd"/>
      <w:r>
        <w:t>("</w:t>
      </w:r>
      <w:proofErr w:type="spellStart"/>
      <w:r>
        <w:t>page</w:t>
      </w:r>
      <w:proofErr w:type="spellEnd"/>
      <w:r>
        <w:t>-nav--</w:t>
      </w:r>
      <w:proofErr w:type="spellStart"/>
      <w:r>
        <w:t>responsive</w:t>
      </w:r>
      <w:proofErr w:type="spellEnd"/>
      <w:r>
        <w:t>");</w:t>
      </w:r>
    </w:p>
    <w:p w14:paraId="6B6DFDDE" w14:textId="77777777" w:rsidR="00E74EC7" w:rsidRDefault="00E74EC7" w:rsidP="00E74EC7">
      <w:pPr>
        <w:pStyle w:val="Pkladkdu"/>
      </w:pPr>
      <w:r>
        <w:t xml:space="preserve">    } </w:t>
      </w:r>
      <w:proofErr w:type="spellStart"/>
      <w:r>
        <w:t>else</w:t>
      </w:r>
      <w:proofErr w:type="spellEnd"/>
      <w:r>
        <w:t xml:space="preserve"> {</w:t>
      </w:r>
    </w:p>
    <w:p w14:paraId="75B11067" w14:textId="77777777" w:rsidR="00E74EC7" w:rsidRDefault="00E74EC7" w:rsidP="00E74EC7">
      <w:pPr>
        <w:pStyle w:val="Pkladkdu"/>
      </w:pPr>
      <w:r>
        <w:t xml:space="preserve">       </w:t>
      </w:r>
      <w:proofErr w:type="spellStart"/>
      <w:proofErr w:type="gramStart"/>
      <w:r>
        <w:t>menu.className</w:t>
      </w:r>
      <w:proofErr w:type="spellEnd"/>
      <w:proofErr w:type="gramEnd"/>
      <w:r>
        <w:t xml:space="preserve"> = "</w:t>
      </w:r>
      <w:proofErr w:type="spellStart"/>
      <w:r>
        <w:t>page</w:t>
      </w:r>
      <w:proofErr w:type="spellEnd"/>
      <w:r>
        <w:t>-nav";</w:t>
      </w:r>
    </w:p>
    <w:p w14:paraId="24CF28D8" w14:textId="77777777" w:rsidR="00E74EC7" w:rsidRDefault="00E74EC7" w:rsidP="00E74EC7">
      <w:pPr>
        <w:pStyle w:val="Pkladkdu"/>
      </w:pPr>
      <w:r>
        <w:t xml:space="preserve">    }</w:t>
      </w:r>
    </w:p>
    <w:p w14:paraId="28E5E0A1" w14:textId="5D8C04D2" w:rsidR="00E74EC7" w:rsidRDefault="00E74EC7" w:rsidP="00E74EC7">
      <w:pPr>
        <w:pStyle w:val="Pkladkdu"/>
      </w:pPr>
      <w:r>
        <w:t xml:space="preserve">    }</w:t>
      </w:r>
    </w:p>
    <w:p w14:paraId="624A2CFE" w14:textId="6B461923" w:rsidR="00D63EDB" w:rsidRPr="00E74EC7" w:rsidRDefault="007A342C" w:rsidP="00F95B22">
      <w:pPr>
        <w:pStyle w:val="Sta"/>
      </w:pPr>
      <w:r>
        <w:t xml:space="preserve">Dále jsem použil JavaScript implementováním hotové knihovny </w:t>
      </w:r>
      <w:proofErr w:type="spellStart"/>
      <w:r w:rsidR="00AF74D4">
        <w:t>Glide</w:t>
      </w:r>
      <w:proofErr w:type="spellEnd"/>
      <w:r w:rsidR="00285311">
        <w:rPr>
          <w:rStyle w:val="Znakapoznpodarou"/>
        </w:rPr>
        <w:footnoteReference w:id="7"/>
      </w:r>
      <w:r w:rsidR="00AF74D4">
        <w:t xml:space="preserve">, která vytvoří </w:t>
      </w:r>
      <w:proofErr w:type="spellStart"/>
      <w:r w:rsidR="00AF74D4">
        <w:t>slider</w:t>
      </w:r>
      <w:proofErr w:type="spellEnd"/>
      <w:r w:rsidR="00AF74D4">
        <w:t xml:space="preserve"> pro zobrazení </w:t>
      </w:r>
      <w:r w:rsidR="007844A1">
        <w:t xml:space="preserve">firem v dolní části </w:t>
      </w:r>
      <w:r w:rsidR="00841F07">
        <w:t>domovské</w:t>
      </w:r>
      <w:r w:rsidR="007844A1">
        <w:t xml:space="preserve"> stránky. Tato knihovna je volně dostupná</w:t>
      </w:r>
      <w:r w:rsidR="00404B35">
        <w:t>, má malou velikost pouze několika KB a nezávisí na žádné další knihovně</w:t>
      </w:r>
      <w:r w:rsidR="007E3AFB">
        <w:t xml:space="preserve"> jako například </w:t>
      </w:r>
      <w:proofErr w:type="spellStart"/>
      <w:r w:rsidR="007E3AFB">
        <w:t>JQuery</w:t>
      </w:r>
      <w:proofErr w:type="spellEnd"/>
      <w:r w:rsidR="007E3AFB">
        <w:t>, které jsem se chtěl vyhnout.</w:t>
      </w:r>
    </w:p>
    <w:p w14:paraId="1A3BACB4" w14:textId="48165E6F" w:rsidR="00BA0742" w:rsidRDefault="003743D2" w:rsidP="00FA7090">
      <w:pPr>
        <w:pStyle w:val="Kapitola"/>
      </w:pPr>
      <w:bookmarkStart w:id="63" w:name="_Toc73456377"/>
      <w:bookmarkStart w:id="64" w:name="_Toc73484250"/>
      <w:r>
        <w:lastRenderedPageBreak/>
        <w:t>Webhosting</w:t>
      </w:r>
      <w:bookmarkEnd w:id="63"/>
      <w:bookmarkEnd w:id="64"/>
    </w:p>
    <w:p w14:paraId="1A8C378E" w14:textId="44CCBB7B" w:rsidR="00AC3038" w:rsidRPr="00AC3038" w:rsidRDefault="001A7B4D" w:rsidP="00EF74D1">
      <w:pPr>
        <w:pStyle w:val="Styl1"/>
      </w:pPr>
      <w:r>
        <w:t>Jedním z posledních kroků je samotná registrace domény a nasazení webu na webhosting.</w:t>
      </w:r>
      <w:r w:rsidR="004E735D">
        <w:t xml:space="preserve"> Vzhledem k</w:t>
      </w:r>
      <w:r w:rsidR="001213A0">
        <w:t> </w:t>
      </w:r>
      <w:r w:rsidR="004E735D">
        <w:t>tomu</w:t>
      </w:r>
      <w:r w:rsidR="001213A0">
        <w:t xml:space="preserve">, že </w:t>
      </w:r>
      <w:r w:rsidR="00061530">
        <w:t xml:space="preserve">firma už </w:t>
      </w:r>
      <w:r w:rsidR="00FF099E">
        <w:t xml:space="preserve">několik let používá emaily na vlastní doméně geoline.org, </w:t>
      </w:r>
      <w:r w:rsidR="00D71AB8">
        <w:t xml:space="preserve">stačilo použít existující doménu a pořídit webhosting. Doména geoline.org byla registrována </w:t>
      </w:r>
      <w:r w:rsidR="006370CF">
        <w:t xml:space="preserve">u webhostingu </w:t>
      </w:r>
      <w:proofErr w:type="spellStart"/>
      <w:r w:rsidR="006370CF">
        <w:t>Forpsi</w:t>
      </w:r>
      <w:proofErr w:type="spellEnd"/>
      <w:r w:rsidR="00C37C28">
        <w:t xml:space="preserve">, </w:t>
      </w:r>
      <w:r w:rsidR="00E2202A">
        <w:t>který patří mezi větší hosting</w:t>
      </w:r>
      <w:r w:rsidR="006C4527">
        <w:t>y</w:t>
      </w:r>
      <w:r w:rsidR="00E2202A">
        <w:t xml:space="preserve"> v ČR</w:t>
      </w:r>
      <w:r w:rsidR="003131DB">
        <w:t>, proto nebyl důvod přecházet k jinému poskytovateli</w:t>
      </w:r>
      <w:r w:rsidR="00303461">
        <w:t>, i když bych sám vybral pravděpodobně jiný.</w:t>
      </w:r>
      <w:r w:rsidR="006C4527">
        <w:t xml:space="preserve"> Po dohodě s firmou jsem vybral </w:t>
      </w:r>
      <w:r w:rsidR="00956AC6">
        <w:t xml:space="preserve">Webhosting </w:t>
      </w:r>
      <w:proofErr w:type="spellStart"/>
      <w:r w:rsidR="00956AC6">
        <w:t>Easy</w:t>
      </w:r>
      <w:proofErr w:type="spellEnd"/>
      <w:r w:rsidR="00233765">
        <w:t xml:space="preserve">, protože web nebude mít </w:t>
      </w:r>
      <w:r w:rsidR="0003426B">
        <w:t xml:space="preserve">velký </w:t>
      </w:r>
      <w:r w:rsidR="001B2118">
        <w:t>provoz</w:t>
      </w:r>
      <w:r w:rsidR="0003426B">
        <w:t xml:space="preserve">. </w:t>
      </w:r>
      <w:r w:rsidR="001B2118">
        <w:t>Výhodou bylo například, že balíček obsahuje neomezený prostor pro web</w:t>
      </w:r>
      <w:r w:rsidR="00B02FB9">
        <w:t>, SSL certifikát zdarma nebo 5 subdomén v ceně.</w:t>
      </w:r>
      <w:r w:rsidR="006A7EAC">
        <w:t xml:space="preserve"> Proces samotného objednání webhostingu nebyl nijak komplikovaný</w:t>
      </w:r>
      <w:r w:rsidR="001774E8">
        <w:t xml:space="preserve">, víceméně se jedná o vybrání několika základních parametrů, vyplnění kontaktních údajů </w:t>
      </w:r>
      <w:r w:rsidR="009602FB">
        <w:t xml:space="preserve">a zaplacení objednávky. </w:t>
      </w:r>
      <w:r w:rsidR="0053376E">
        <w:t xml:space="preserve">Potom </w:t>
      </w:r>
      <w:r w:rsidR="00F23293">
        <w:t>V</w:t>
      </w:r>
      <w:r w:rsidR="0053376E">
        <w:t xml:space="preserve">ám všechny potřebné údaje pro </w:t>
      </w:r>
      <w:r w:rsidR="00116D58">
        <w:t>správu hostingu přijdou emailem.</w:t>
      </w:r>
      <w:r w:rsidR="00B02FB9">
        <w:t xml:space="preserve"> </w:t>
      </w:r>
    </w:p>
    <w:p w14:paraId="4D5367FA" w14:textId="77777777" w:rsidR="006505F5" w:rsidRDefault="003743D2" w:rsidP="006505F5">
      <w:pPr>
        <w:pStyle w:val="Obrzek"/>
      </w:pPr>
      <w:r w:rsidRPr="003743D2">
        <w:drawing>
          <wp:inline distT="0" distB="0" distL="0" distR="0" wp14:anchorId="382623AC" wp14:editId="16D13879">
            <wp:extent cx="5760085" cy="3946525"/>
            <wp:effectExtent l="0" t="0" r="0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04287" w14:textId="77A1217B" w:rsidR="00D82847" w:rsidRDefault="006505F5" w:rsidP="006505F5">
      <w:pPr>
        <w:pStyle w:val="Titulek"/>
      </w:pPr>
      <w:bookmarkStart w:id="65" w:name="_Toc73484273"/>
      <w:r>
        <w:t xml:space="preserve">Obrázek </w:t>
      </w:r>
      <w:r w:rsidR="00F556FC">
        <w:fldChar w:fldCharType="begin"/>
      </w:r>
      <w:r w:rsidR="00F556FC">
        <w:instrText xml:space="preserve"> SEQ Obrázek \* ARABIC </w:instrText>
      </w:r>
      <w:r w:rsidR="00F556FC">
        <w:fldChar w:fldCharType="separate"/>
      </w:r>
      <w:r w:rsidR="00DB18F7">
        <w:rPr>
          <w:noProof/>
        </w:rPr>
        <w:t>14</w:t>
      </w:r>
      <w:r w:rsidR="00F556FC">
        <w:rPr>
          <w:noProof/>
        </w:rPr>
        <w:fldChar w:fldCharType="end"/>
      </w:r>
      <w:r>
        <w:t xml:space="preserve"> - Ukázka webového rozhraní webhostingu </w:t>
      </w:r>
      <w:proofErr w:type="spellStart"/>
      <w:r>
        <w:t>Forpsi</w:t>
      </w:r>
      <w:proofErr w:type="spellEnd"/>
      <w:r w:rsidR="003B6EFC">
        <w:t xml:space="preserve"> </w:t>
      </w:r>
      <w:sdt>
        <w:sdtPr>
          <w:id w:val="-730233583"/>
          <w:citation/>
        </w:sdtPr>
        <w:sdtEndPr/>
        <w:sdtContent>
          <w:r w:rsidR="006F0EA2">
            <w:fldChar w:fldCharType="begin"/>
          </w:r>
          <w:r w:rsidR="006F0EA2">
            <w:instrText xml:space="preserve"> CITATION INT21 \l 1029 </w:instrText>
          </w:r>
          <w:r w:rsidR="006F0EA2">
            <w:fldChar w:fldCharType="separate"/>
          </w:r>
          <w:r w:rsidR="00EF74D1">
            <w:rPr>
              <w:noProof/>
            </w:rPr>
            <w:t>(18)</w:t>
          </w:r>
          <w:r w:rsidR="006F0EA2">
            <w:fldChar w:fldCharType="end"/>
          </w:r>
        </w:sdtContent>
      </w:sdt>
      <w:bookmarkEnd w:id="65"/>
    </w:p>
    <w:p w14:paraId="4143CF07" w14:textId="5457418C" w:rsidR="00D82847" w:rsidRDefault="003743D2" w:rsidP="003963F0">
      <w:pPr>
        <w:pStyle w:val="Podkapitola"/>
      </w:pPr>
      <w:bookmarkStart w:id="66" w:name="_Toc73456378"/>
      <w:bookmarkStart w:id="67" w:name="_Toc73484251"/>
      <w:r>
        <w:lastRenderedPageBreak/>
        <w:t>Nasazení webu</w:t>
      </w:r>
      <w:bookmarkEnd w:id="66"/>
      <w:bookmarkEnd w:id="67"/>
    </w:p>
    <w:p w14:paraId="327A8C99" w14:textId="6C9E3437" w:rsidR="00116D58" w:rsidRDefault="00116D58" w:rsidP="00116D58">
      <w:pPr>
        <w:pStyle w:val="Sta"/>
      </w:pPr>
      <w:r>
        <w:t>Samotné nasazení webu se provádí připojením k serveru webhostingu pomocí protokolu FTP</w:t>
      </w:r>
      <w:r w:rsidR="00BD1CBF">
        <w:t xml:space="preserve"> a nahráním souborů</w:t>
      </w:r>
      <w:r w:rsidR="0066635F">
        <w:t xml:space="preserve"> na server přes něj</w:t>
      </w:r>
      <w:r>
        <w:t xml:space="preserve">. </w:t>
      </w:r>
      <w:proofErr w:type="spellStart"/>
      <w:r w:rsidR="002470DA">
        <w:t>Forpsi</w:t>
      </w:r>
      <w:proofErr w:type="spellEnd"/>
      <w:r w:rsidR="002470DA">
        <w:t xml:space="preserve"> </w:t>
      </w:r>
      <w:r w:rsidR="00F23293">
        <w:t>podporuje nahrání souborů i skrz webové rozhraní</w:t>
      </w:r>
      <w:r w:rsidR="00005E44">
        <w:t>, ale většinou se provádí pomocí klientů</w:t>
      </w:r>
      <w:r w:rsidR="00C825B0">
        <w:t xml:space="preserve"> jako je například </w:t>
      </w:r>
      <w:proofErr w:type="spellStart"/>
      <w:r w:rsidR="00C825B0">
        <w:t>WinSCP</w:t>
      </w:r>
      <w:proofErr w:type="spellEnd"/>
      <w:r w:rsidR="00C825B0">
        <w:t xml:space="preserve"> nebo </w:t>
      </w:r>
      <w:proofErr w:type="spellStart"/>
      <w:r w:rsidR="00C825B0">
        <w:t>FileZilla</w:t>
      </w:r>
      <w:proofErr w:type="spellEnd"/>
      <w:r w:rsidR="0088298D">
        <w:t xml:space="preserve">. </w:t>
      </w:r>
      <w:r w:rsidR="00EA57DD">
        <w:t>Potom se už stačí jen připojit</w:t>
      </w:r>
      <w:r w:rsidR="00DB1F3C">
        <w:t xml:space="preserve"> pomocí vašich přihlašovacích údajů</w:t>
      </w:r>
      <w:r w:rsidR="00EA57DD">
        <w:t xml:space="preserve"> a nahrát soubory do potřebného adresáře</w:t>
      </w:r>
      <w:r w:rsidR="0018014A">
        <w:t>, v tomto případě zdrojového adresáře www</w:t>
      </w:r>
      <w:r w:rsidR="00EA57DD">
        <w:t>.</w:t>
      </w:r>
      <w:r w:rsidR="00214837">
        <w:t xml:space="preserve"> Po nahrání souborů už bychom měli být schopní se</w:t>
      </w:r>
      <w:r w:rsidR="00981485">
        <w:t xml:space="preserve"> zadáním</w:t>
      </w:r>
      <w:r w:rsidR="00214837">
        <w:t xml:space="preserve"> naší domény dostat na náš web veřejně z internetu.</w:t>
      </w:r>
      <w:r w:rsidR="006424B2">
        <w:t xml:space="preserve"> </w:t>
      </w:r>
    </w:p>
    <w:p w14:paraId="4930D77A" w14:textId="1A885547" w:rsidR="0027525E" w:rsidRPr="00C5503B" w:rsidRDefault="00345FE8" w:rsidP="00855B92">
      <w:pPr>
        <w:pStyle w:val="Podpodkapitola"/>
      </w:pPr>
      <w:bookmarkStart w:id="68" w:name="_Toc73456379"/>
      <w:bookmarkStart w:id="69" w:name="_Toc73484252"/>
      <w:r w:rsidRPr="00C5503B">
        <w:t>HTTPS certifikát</w:t>
      </w:r>
      <w:bookmarkEnd w:id="68"/>
      <w:bookmarkEnd w:id="69"/>
    </w:p>
    <w:p w14:paraId="4AF59053" w14:textId="6FBCA8B5" w:rsidR="00E4066A" w:rsidRPr="00C5503B" w:rsidRDefault="00345FE8" w:rsidP="00345FE8">
      <w:pPr>
        <w:pStyle w:val="Sta"/>
        <w:rPr>
          <w:color w:val="auto"/>
        </w:rPr>
      </w:pPr>
      <w:r w:rsidRPr="00C5503B">
        <w:rPr>
          <w:color w:val="auto"/>
        </w:rPr>
        <w:t xml:space="preserve">Po nasazení je nutné </w:t>
      </w:r>
      <w:r w:rsidR="00BF15E0" w:rsidRPr="00C5503B">
        <w:rPr>
          <w:color w:val="auto"/>
        </w:rPr>
        <w:t xml:space="preserve">nastavit certifikát SSL, který umožňuje s webem zabezpečenou komunikaci pomocí protokolu HTTPS. </w:t>
      </w:r>
      <w:r w:rsidR="00F620EA" w:rsidRPr="00C5503B">
        <w:rPr>
          <w:color w:val="auto"/>
        </w:rPr>
        <w:t xml:space="preserve"> </w:t>
      </w:r>
      <w:r w:rsidR="00A65A0B" w:rsidRPr="00C5503B">
        <w:rPr>
          <w:color w:val="auto"/>
        </w:rPr>
        <w:t xml:space="preserve">Protokol HTTPS zamezuje </w:t>
      </w:r>
      <w:r w:rsidR="0059589B" w:rsidRPr="00C5503B">
        <w:rPr>
          <w:color w:val="auto"/>
        </w:rPr>
        <w:t xml:space="preserve">nejčastějším útokům na internetu, </w:t>
      </w:r>
      <w:r w:rsidR="003D584A" w:rsidRPr="00C5503B">
        <w:rPr>
          <w:color w:val="auto"/>
        </w:rPr>
        <w:t>které m</w:t>
      </w:r>
      <w:r w:rsidR="00736694" w:rsidRPr="00C5503B">
        <w:rPr>
          <w:color w:val="auto"/>
        </w:rPr>
        <w:t>ohou</w:t>
      </w:r>
      <w:r w:rsidR="003D584A" w:rsidRPr="00C5503B">
        <w:rPr>
          <w:color w:val="auto"/>
        </w:rPr>
        <w:t xml:space="preserve"> ohrozit </w:t>
      </w:r>
      <w:r w:rsidR="00736694" w:rsidRPr="00C5503B">
        <w:rPr>
          <w:color w:val="auto"/>
        </w:rPr>
        <w:t>zabezpečení</w:t>
      </w:r>
      <w:r w:rsidR="00D250AB">
        <w:rPr>
          <w:color w:val="auto"/>
        </w:rPr>
        <w:t xml:space="preserve"> stránky</w:t>
      </w:r>
      <w:r w:rsidR="00736694" w:rsidRPr="00C5503B">
        <w:rPr>
          <w:color w:val="auto"/>
        </w:rPr>
        <w:t xml:space="preserve"> a soukromí uživatelů. </w:t>
      </w:r>
      <w:r w:rsidR="009B4231" w:rsidRPr="00C5503B">
        <w:rPr>
          <w:color w:val="auto"/>
        </w:rPr>
        <w:t xml:space="preserve">I když na webové stránce nepracujeme s žádnými citlivými daty, přihlášením nebo databází je pořád důležité </w:t>
      </w:r>
      <w:r w:rsidR="009834D5" w:rsidRPr="00C5503B">
        <w:rPr>
          <w:color w:val="auto"/>
        </w:rPr>
        <w:t>HTTPS zapnout</w:t>
      </w:r>
      <w:r w:rsidR="009610FC">
        <w:rPr>
          <w:color w:val="auto"/>
        </w:rPr>
        <w:t xml:space="preserve">. </w:t>
      </w:r>
      <w:r w:rsidR="00007567" w:rsidRPr="00C5503B">
        <w:rPr>
          <w:color w:val="auto"/>
        </w:rPr>
        <w:t xml:space="preserve">Mnou zvolený webhosting už certifikát SSL obsahoval v ceně, takže stačilo funkci povolit ve administrátorském rozhraní hostingu </w:t>
      </w:r>
      <w:proofErr w:type="spellStart"/>
      <w:r w:rsidR="00007567" w:rsidRPr="00C5503B">
        <w:rPr>
          <w:color w:val="auto"/>
        </w:rPr>
        <w:t>Forpsi</w:t>
      </w:r>
      <w:proofErr w:type="spellEnd"/>
      <w:r w:rsidR="00007567" w:rsidRPr="00C5503B">
        <w:rPr>
          <w:color w:val="auto"/>
        </w:rPr>
        <w:t>.</w:t>
      </w:r>
      <w:r w:rsidR="004A4B74" w:rsidRPr="00C5503B">
        <w:rPr>
          <w:color w:val="auto"/>
        </w:rPr>
        <w:t xml:space="preserve"> </w:t>
      </w:r>
      <w:r w:rsidR="00436442" w:rsidRPr="00C5503B">
        <w:rPr>
          <w:color w:val="auto"/>
        </w:rPr>
        <w:t xml:space="preserve">Ve výchozím nastavení sice začne zabezpečený protokol fungovat, ale pořád bude možné navštívit nezabezpečenou verzi stránky, čemuž chceme zabránit. </w:t>
      </w:r>
      <w:r w:rsidR="00792959" w:rsidRPr="00C5503B">
        <w:rPr>
          <w:color w:val="auto"/>
        </w:rPr>
        <w:t xml:space="preserve">Dá se toho docílit upravením </w:t>
      </w:r>
      <w:r w:rsidR="008D2687" w:rsidRPr="00C5503B">
        <w:rPr>
          <w:color w:val="auto"/>
        </w:rPr>
        <w:t xml:space="preserve">souboru </w:t>
      </w:r>
      <w:r w:rsidR="008D2687" w:rsidRPr="007B2AFE">
        <w:rPr>
          <w:rStyle w:val="Zdraznn"/>
        </w:rPr>
        <w:t>.</w:t>
      </w:r>
      <w:proofErr w:type="spellStart"/>
      <w:r w:rsidR="008D2687" w:rsidRPr="007B2AFE">
        <w:rPr>
          <w:rStyle w:val="Zdraznn"/>
        </w:rPr>
        <w:t>htaccess</w:t>
      </w:r>
      <w:proofErr w:type="spellEnd"/>
      <w:r w:rsidR="008D2687" w:rsidRPr="00C5503B">
        <w:rPr>
          <w:color w:val="auto"/>
        </w:rPr>
        <w:t>, který umožnuje konfiguraci webového s</w:t>
      </w:r>
      <w:r w:rsidR="002823FE">
        <w:rPr>
          <w:color w:val="auto"/>
        </w:rPr>
        <w:t>erveru</w:t>
      </w:r>
      <w:r w:rsidR="008D2687" w:rsidRPr="00C5503B">
        <w:rPr>
          <w:color w:val="auto"/>
        </w:rPr>
        <w:t>.</w:t>
      </w:r>
      <w:sdt>
        <w:sdtPr>
          <w:rPr>
            <w:color w:val="auto"/>
          </w:rPr>
          <w:id w:val="-502821173"/>
          <w:citation/>
        </w:sdtPr>
        <w:sdtEndPr/>
        <w:sdtContent>
          <w:r w:rsidR="00A51FCC">
            <w:rPr>
              <w:color w:val="auto"/>
            </w:rPr>
            <w:fldChar w:fldCharType="begin"/>
          </w:r>
          <w:r w:rsidR="00A51FCC">
            <w:rPr>
              <w:color w:val="auto"/>
            </w:rPr>
            <w:instrText xml:space="preserve"> CITATION INT17 \l 1029 </w:instrText>
          </w:r>
          <w:r w:rsidR="00A51FCC">
            <w:rPr>
              <w:color w:val="auto"/>
            </w:rPr>
            <w:fldChar w:fldCharType="separate"/>
          </w:r>
          <w:r w:rsidR="00EF74D1">
            <w:rPr>
              <w:noProof/>
              <w:color w:val="auto"/>
            </w:rPr>
            <w:t xml:space="preserve"> </w:t>
          </w:r>
          <w:r w:rsidR="00EF74D1" w:rsidRPr="00EF74D1">
            <w:rPr>
              <w:noProof/>
              <w:color w:val="auto"/>
            </w:rPr>
            <w:t>(19)</w:t>
          </w:r>
          <w:r w:rsidR="00A51FCC">
            <w:rPr>
              <w:color w:val="auto"/>
            </w:rPr>
            <w:fldChar w:fldCharType="end"/>
          </w:r>
        </w:sdtContent>
      </w:sdt>
    </w:p>
    <w:p w14:paraId="12A3F6ED" w14:textId="7192F58D" w:rsidR="00E4066A" w:rsidRDefault="00FE0972" w:rsidP="003963F0">
      <w:pPr>
        <w:pStyle w:val="Podkapitola"/>
      </w:pPr>
      <w:bookmarkStart w:id="70" w:name="_Toc73456380"/>
      <w:bookmarkStart w:id="71" w:name="_Toc73484253"/>
      <w:r>
        <w:t xml:space="preserve">Google </w:t>
      </w:r>
      <w:proofErr w:type="spellStart"/>
      <w:r>
        <w:t>Analytics</w:t>
      </w:r>
      <w:bookmarkEnd w:id="70"/>
      <w:bookmarkEnd w:id="71"/>
      <w:proofErr w:type="spellEnd"/>
    </w:p>
    <w:p w14:paraId="59E95B6A" w14:textId="7688AE26" w:rsidR="00675756" w:rsidRDefault="0048688B" w:rsidP="0048688B">
      <w:pPr>
        <w:pStyle w:val="Sta"/>
      </w:pPr>
      <w:r>
        <w:t xml:space="preserve">Dalším bodem byla implementace Google </w:t>
      </w:r>
      <w:proofErr w:type="spellStart"/>
      <w:r>
        <w:t>Analytics</w:t>
      </w:r>
      <w:proofErr w:type="spellEnd"/>
      <w:r>
        <w:t xml:space="preserve">. </w:t>
      </w:r>
      <w:r w:rsidR="002A7A62">
        <w:t xml:space="preserve">Google </w:t>
      </w:r>
      <w:proofErr w:type="spellStart"/>
      <w:r w:rsidR="002A7A62">
        <w:t>Analytics</w:t>
      </w:r>
      <w:proofErr w:type="spellEnd"/>
      <w:r w:rsidR="002A7A62">
        <w:t xml:space="preserve"> umožňují</w:t>
      </w:r>
      <w:r w:rsidR="004936B1">
        <w:t xml:space="preserve"> měření </w:t>
      </w:r>
      <w:r w:rsidR="000528D4">
        <w:t>návštěvnosti</w:t>
      </w:r>
      <w:r w:rsidR="00D166E2">
        <w:t xml:space="preserve"> a</w:t>
      </w:r>
      <w:r w:rsidR="004936B1">
        <w:t xml:space="preserve"> sbírání základních dat u uživatelích, jako například z jaké stránky přišli </w:t>
      </w:r>
      <w:r w:rsidR="00F049F3">
        <w:t>anebo</w:t>
      </w:r>
      <w:r w:rsidR="004936B1">
        <w:t xml:space="preserve"> jak dlouho na jaké konkrétní stránce strávili. </w:t>
      </w:r>
      <w:r w:rsidR="002D226E">
        <w:t xml:space="preserve">Prvním krokem je vytvoření účtu </w:t>
      </w:r>
      <w:r w:rsidR="005C246B">
        <w:t xml:space="preserve">na webu GA a přidání webové stránky do něj. </w:t>
      </w:r>
      <w:r w:rsidR="00D53550">
        <w:t>Nástroj vygeneruje kód</w:t>
      </w:r>
      <w:r w:rsidR="003154D0">
        <w:t>, kter</w:t>
      </w:r>
      <w:r w:rsidR="009D0324">
        <w:t>ý</w:t>
      </w:r>
      <w:r w:rsidR="003154D0">
        <w:t xml:space="preserve"> už stačí vložit do </w:t>
      </w:r>
      <w:r w:rsidR="003154D0" w:rsidRPr="007B2AFE">
        <w:rPr>
          <w:rStyle w:val="Zdraznn"/>
        </w:rPr>
        <w:t>&lt;</w:t>
      </w:r>
      <w:proofErr w:type="spellStart"/>
      <w:r w:rsidR="003154D0" w:rsidRPr="007B2AFE">
        <w:rPr>
          <w:rStyle w:val="Zdraznn"/>
        </w:rPr>
        <w:t>head</w:t>
      </w:r>
      <w:proofErr w:type="spellEnd"/>
      <w:r w:rsidR="003154D0" w:rsidRPr="007B2AFE">
        <w:rPr>
          <w:rStyle w:val="Zdraznn"/>
        </w:rPr>
        <w:t>&gt;</w:t>
      </w:r>
      <w:r w:rsidR="003154D0">
        <w:t xml:space="preserve"> části </w:t>
      </w:r>
      <w:r w:rsidR="00F049F3">
        <w:t xml:space="preserve">všech stránek webu. </w:t>
      </w:r>
      <w:r w:rsidR="007B551A">
        <w:t>Nástroj Vám poté začne sbírat požadovaná data.</w:t>
      </w:r>
      <w:r w:rsidR="00CB3039">
        <w:t xml:space="preserve"> V nastavení měřeného webu se dá se zvolit</w:t>
      </w:r>
      <w:r w:rsidR="00332C26">
        <w:t xml:space="preserve"> jaká konkrétní data má Google </w:t>
      </w:r>
      <w:proofErr w:type="spellStart"/>
      <w:r w:rsidR="00332C26">
        <w:t>Analytics</w:t>
      </w:r>
      <w:proofErr w:type="spellEnd"/>
      <w:r w:rsidR="00332C26">
        <w:t xml:space="preserve"> sbírat. Já jsem zvolil pouze základní</w:t>
      </w:r>
      <w:r w:rsidR="00035102">
        <w:t xml:space="preserve"> měření</w:t>
      </w:r>
      <w:r w:rsidR="001900A0">
        <w:t>, protože není důvod u tohoto typu webu sbírat podrobná data o uživatelích</w:t>
      </w:r>
      <w:r w:rsidR="00A128EB">
        <w:t>.</w:t>
      </w:r>
      <w:r w:rsidR="00A51FCC">
        <w:t xml:space="preserve"> </w:t>
      </w:r>
      <w:sdt>
        <w:sdtPr>
          <w:id w:val="-293220522"/>
          <w:citation/>
        </w:sdtPr>
        <w:sdtEndPr/>
        <w:sdtContent>
          <w:r w:rsidR="00222675">
            <w:fldChar w:fldCharType="begin"/>
          </w:r>
          <w:r w:rsidR="00222675">
            <w:instrText xml:space="preserve"> CITATION Mil18 \l 1029 </w:instrText>
          </w:r>
          <w:r w:rsidR="00222675">
            <w:fldChar w:fldCharType="separate"/>
          </w:r>
          <w:r w:rsidR="00EF74D1">
            <w:rPr>
              <w:noProof/>
            </w:rPr>
            <w:t>(20)</w:t>
          </w:r>
          <w:r w:rsidR="00222675">
            <w:fldChar w:fldCharType="end"/>
          </w:r>
        </w:sdtContent>
      </w:sdt>
    </w:p>
    <w:p w14:paraId="6D711058" w14:textId="61017AE5" w:rsidR="00E36B54" w:rsidRDefault="00AD5785" w:rsidP="00E36B54">
      <w:pPr>
        <w:pStyle w:val="Obrzek"/>
      </w:pPr>
      <w:r w:rsidRPr="00AD5785">
        <w:lastRenderedPageBreak/>
        <w:drawing>
          <wp:inline distT="0" distB="0" distL="0" distR="0" wp14:anchorId="10D48128" wp14:editId="2DAADF86">
            <wp:extent cx="5760085" cy="3267710"/>
            <wp:effectExtent l="0" t="0" r="0" b="8890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A8E19" w14:textId="610C9887" w:rsidR="00A128EB" w:rsidRPr="0048688B" w:rsidRDefault="00E36B54" w:rsidP="00AD5785">
      <w:pPr>
        <w:pStyle w:val="Titulek"/>
      </w:pPr>
      <w:bookmarkStart w:id="72" w:name="_Toc73484274"/>
      <w:r>
        <w:t xml:space="preserve">Obrázek </w:t>
      </w:r>
      <w:r w:rsidR="00F556FC">
        <w:fldChar w:fldCharType="begin"/>
      </w:r>
      <w:r w:rsidR="00F556FC">
        <w:instrText xml:space="preserve"> SEQ Obrázek \* ARABIC </w:instrText>
      </w:r>
      <w:r w:rsidR="00F556FC">
        <w:fldChar w:fldCharType="separate"/>
      </w:r>
      <w:r w:rsidR="00DB18F7">
        <w:rPr>
          <w:noProof/>
        </w:rPr>
        <w:t>15</w:t>
      </w:r>
      <w:r w:rsidR="00F556FC">
        <w:rPr>
          <w:noProof/>
        </w:rPr>
        <w:fldChar w:fldCharType="end"/>
      </w:r>
      <w:r>
        <w:t xml:space="preserve"> - Ukázka profilu Google </w:t>
      </w:r>
      <w:proofErr w:type="spellStart"/>
      <w:r>
        <w:t>Analytics</w:t>
      </w:r>
      <w:proofErr w:type="spellEnd"/>
      <w:r w:rsidR="0097368E">
        <w:t xml:space="preserve"> </w:t>
      </w:r>
      <w:sdt>
        <w:sdtPr>
          <w:id w:val="-1783873291"/>
          <w:citation/>
        </w:sdtPr>
        <w:sdtEndPr/>
        <w:sdtContent>
          <w:r w:rsidR="006F0EA2">
            <w:fldChar w:fldCharType="begin"/>
          </w:r>
          <w:r w:rsidR="006F0EA2">
            <w:instrText xml:space="preserve"> CITATION Vla21 \l 1029 </w:instrText>
          </w:r>
          <w:r w:rsidR="006F0EA2">
            <w:fldChar w:fldCharType="separate"/>
          </w:r>
          <w:r w:rsidR="00EF74D1">
            <w:rPr>
              <w:noProof/>
            </w:rPr>
            <w:t>(21)</w:t>
          </w:r>
          <w:r w:rsidR="006F0EA2">
            <w:fldChar w:fldCharType="end"/>
          </w:r>
        </w:sdtContent>
      </w:sdt>
      <w:bookmarkEnd w:id="72"/>
    </w:p>
    <w:p w14:paraId="2226CF91" w14:textId="238E9625" w:rsidR="00FA7090" w:rsidRDefault="00FA7090" w:rsidP="003963F0">
      <w:pPr>
        <w:pStyle w:val="Podkapitola"/>
      </w:pPr>
      <w:bookmarkStart w:id="73" w:name="_Toc73456381"/>
      <w:bookmarkStart w:id="74" w:name="_Toc73484254"/>
      <w:r>
        <w:t>SEO</w:t>
      </w:r>
      <w:bookmarkEnd w:id="73"/>
      <w:bookmarkEnd w:id="74"/>
    </w:p>
    <w:p w14:paraId="3022D725" w14:textId="704A8932" w:rsidR="008A30F4" w:rsidRDefault="001A5BD2" w:rsidP="008A30F4">
      <w:pPr>
        <w:pStyle w:val="Sta"/>
      </w:pPr>
      <w:r>
        <w:t>SEO</w:t>
      </w:r>
      <w:r w:rsidR="0028757E">
        <w:t xml:space="preserve"> je souhrn metod optimalizace webu pro </w:t>
      </w:r>
      <w:r w:rsidR="00E37FAC">
        <w:t xml:space="preserve">vyhledávače. Cílem je dostat se na přední stránky výsledků </w:t>
      </w:r>
      <w:r w:rsidR="00BE01C9">
        <w:t>vyhledávačů jako Google</w:t>
      </w:r>
      <w:r w:rsidR="00AD0039">
        <w:t xml:space="preserve"> nebo</w:t>
      </w:r>
      <w:r w:rsidR="00BE01C9">
        <w:t xml:space="preserve"> Seznam</w:t>
      </w:r>
      <w:r w:rsidR="00AD0039">
        <w:t xml:space="preserve">, </w:t>
      </w:r>
      <w:r w:rsidR="0001299E">
        <w:t>pokud zákazník zadá určité relevantní klíčové slovo.</w:t>
      </w:r>
      <w:r w:rsidR="00BE0D34">
        <w:t xml:space="preserve"> V mém případě šlo o optimalizaci </w:t>
      </w:r>
      <w:r w:rsidR="00FD4855">
        <w:t>SEO na klíčová slova související s </w:t>
      </w:r>
      <w:proofErr w:type="gramStart"/>
      <w:r w:rsidR="00FD4855">
        <w:t>oborem</w:t>
      </w:r>
      <w:proofErr w:type="gramEnd"/>
      <w:r w:rsidR="00FD4855">
        <w:t xml:space="preserve"> v kterém firma </w:t>
      </w:r>
      <w:proofErr w:type="spellStart"/>
      <w:r w:rsidR="00FD4855">
        <w:t>Geoline</w:t>
      </w:r>
      <w:proofErr w:type="spellEnd"/>
      <w:r w:rsidR="00FD4855">
        <w:t xml:space="preserve"> podniká a </w:t>
      </w:r>
      <w:r w:rsidR="00DC5B13">
        <w:t>menší úpravy dodaných textů.</w:t>
      </w:r>
      <w:r w:rsidR="0001299E">
        <w:t xml:space="preserve"> </w:t>
      </w:r>
      <w:sdt>
        <w:sdtPr>
          <w:id w:val="-1332830292"/>
          <w:citation/>
        </w:sdtPr>
        <w:sdtEndPr/>
        <w:sdtContent>
          <w:r w:rsidR="0010575E">
            <w:fldChar w:fldCharType="begin"/>
          </w:r>
          <w:r w:rsidR="0010575E">
            <w:instrText xml:space="preserve"> CITATION Tom19 \l 1029 </w:instrText>
          </w:r>
          <w:r w:rsidR="0010575E">
            <w:fldChar w:fldCharType="separate"/>
          </w:r>
          <w:r w:rsidR="00EF74D1">
            <w:rPr>
              <w:noProof/>
            </w:rPr>
            <w:t>(22)</w:t>
          </w:r>
          <w:r w:rsidR="0010575E">
            <w:fldChar w:fldCharType="end"/>
          </w:r>
        </w:sdtContent>
      </w:sdt>
    </w:p>
    <w:p w14:paraId="6CD0A714" w14:textId="6C56AADD" w:rsidR="00BE01C9" w:rsidRDefault="00BE01C9" w:rsidP="00855B92">
      <w:pPr>
        <w:pStyle w:val="Podpodkapitola"/>
      </w:pPr>
      <w:bookmarkStart w:id="75" w:name="_Toc73456382"/>
      <w:bookmarkStart w:id="76" w:name="_Toc73484255"/>
      <w:r>
        <w:t>Metody SEO</w:t>
      </w:r>
      <w:bookmarkEnd w:id="75"/>
      <w:bookmarkEnd w:id="76"/>
    </w:p>
    <w:p w14:paraId="7A8223DD" w14:textId="4DB0179A" w:rsidR="00670D58" w:rsidRPr="001F0484" w:rsidRDefault="004F687A" w:rsidP="002472A8">
      <w:pPr>
        <w:pStyle w:val="Sta"/>
      </w:pPr>
      <w:r>
        <w:t>Mezi základní praktiky SEO patří</w:t>
      </w:r>
      <w:r w:rsidR="008871D3">
        <w:t xml:space="preserve"> například správné používání </w:t>
      </w:r>
      <w:r w:rsidR="00B37670">
        <w:t xml:space="preserve">sémantických </w:t>
      </w:r>
      <w:r w:rsidR="000B7C16">
        <w:t xml:space="preserve">HTML </w:t>
      </w:r>
      <w:r w:rsidR="00B37670">
        <w:t xml:space="preserve">tagů jako h1, </w:t>
      </w:r>
      <w:proofErr w:type="spellStart"/>
      <w:r w:rsidR="00B37670">
        <w:t>s</w:t>
      </w:r>
      <w:r w:rsidR="000B7C16">
        <w:t>ection</w:t>
      </w:r>
      <w:proofErr w:type="spellEnd"/>
      <w:r w:rsidR="000B7C16">
        <w:t xml:space="preserve">, </w:t>
      </w:r>
      <w:proofErr w:type="spellStart"/>
      <w:r w:rsidR="000B7C16">
        <w:t>article</w:t>
      </w:r>
      <w:proofErr w:type="spellEnd"/>
      <w:r w:rsidR="000B7C16">
        <w:t xml:space="preserve">, </w:t>
      </w:r>
      <w:proofErr w:type="spellStart"/>
      <w:r w:rsidR="000B7C16">
        <w:t>strong</w:t>
      </w:r>
      <w:proofErr w:type="spellEnd"/>
      <w:r w:rsidR="000B7C16">
        <w:t>…,</w:t>
      </w:r>
      <w:r w:rsidR="001E0400">
        <w:t xml:space="preserve"> krátká </w:t>
      </w:r>
      <w:proofErr w:type="spellStart"/>
      <w:r w:rsidR="001E0400">
        <w:t>url</w:t>
      </w:r>
      <w:proofErr w:type="spellEnd"/>
      <w:r w:rsidR="001E0400">
        <w:t xml:space="preserve"> adresa, která by neměla obsahovat dlouhé nesrozumitelné výrazy a mohla by návštěvníka </w:t>
      </w:r>
      <w:r w:rsidR="000C3C12">
        <w:t xml:space="preserve">webové stránky </w:t>
      </w:r>
      <w:r w:rsidR="001E0400">
        <w:t xml:space="preserve">odradit. </w:t>
      </w:r>
      <w:r w:rsidR="000C3C12">
        <w:t>Dále také soubor robots.txt, který se musí nacházet ve zdrojovém adresáři a umožňuje povolit</w:t>
      </w:r>
      <w:r w:rsidR="00193284">
        <w:t xml:space="preserve"> nebo </w:t>
      </w:r>
      <w:proofErr w:type="spellStart"/>
      <w:r w:rsidR="00193284">
        <w:t>zakázkat</w:t>
      </w:r>
      <w:proofErr w:type="spellEnd"/>
      <w:r w:rsidR="00193284">
        <w:t xml:space="preserve"> vyhledávacím robotům přístup na konkrétní stránky webu, nebo meta tagy </w:t>
      </w:r>
      <w:proofErr w:type="spellStart"/>
      <w:r w:rsidR="00193284">
        <w:t>keywords</w:t>
      </w:r>
      <w:proofErr w:type="spellEnd"/>
      <w:r w:rsidR="00193284">
        <w:t xml:space="preserve"> a </w:t>
      </w:r>
      <w:proofErr w:type="spellStart"/>
      <w:r w:rsidR="00193284">
        <w:t>description</w:t>
      </w:r>
      <w:proofErr w:type="spellEnd"/>
      <w:r w:rsidR="00193284">
        <w:t xml:space="preserve">. </w:t>
      </w:r>
      <w:r w:rsidR="00193284" w:rsidRPr="00193284">
        <w:t xml:space="preserve">Tyto tagy se nacházení v hlavičce dokumentu HTML. Obsah meta </w:t>
      </w:r>
      <w:proofErr w:type="spellStart"/>
      <w:r w:rsidR="00193284" w:rsidRPr="00193284">
        <w:t>description</w:t>
      </w:r>
      <w:proofErr w:type="spellEnd"/>
      <w:r w:rsidR="00193284" w:rsidRPr="00193284">
        <w:t xml:space="preserve"> se používá ve výsledcích vyhledávání jako krátký popis stránky ve vyhledávaní. </w:t>
      </w:r>
      <w:proofErr w:type="spellStart"/>
      <w:r w:rsidR="00193284" w:rsidRPr="00193284">
        <w:t>Metaznačka</w:t>
      </w:r>
      <w:proofErr w:type="spellEnd"/>
      <w:r w:rsidR="00193284" w:rsidRPr="00193284">
        <w:t xml:space="preserve"> </w:t>
      </w:r>
      <w:proofErr w:type="spellStart"/>
      <w:r w:rsidR="00193284" w:rsidRPr="00193284">
        <w:t>keywords</w:t>
      </w:r>
      <w:proofErr w:type="spellEnd"/>
      <w:r w:rsidR="00193284" w:rsidRPr="00193284">
        <w:t xml:space="preserve"> uvádí klíčová slova, ale například vyhledávač Google jí ignoruje.</w:t>
      </w:r>
      <w:sdt>
        <w:sdtPr>
          <w:id w:val="1978878294"/>
          <w:citation/>
        </w:sdtPr>
        <w:sdtEndPr/>
        <w:sdtContent>
          <w:r w:rsidR="005E01FF">
            <w:fldChar w:fldCharType="begin"/>
          </w:r>
          <w:r w:rsidR="005E01FF">
            <w:instrText xml:space="preserve"> CITATION Wik211 \l 1029 </w:instrText>
          </w:r>
          <w:r w:rsidR="005E01FF">
            <w:fldChar w:fldCharType="separate"/>
          </w:r>
          <w:r w:rsidR="00EF74D1">
            <w:rPr>
              <w:noProof/>
            </w:rPr>
            <w:t xml:space="preserve"> (23)</w:t>
          </w:r>
          <w:r w:rsidR="005E01FF">
            <w:fldChar w:fldCharType="end"/>
          </w:r>
        </w:sdtContent>
      </w:sdt>
    </w:p>
    <w:p w14:paraId="541EC784" w14:textId="77777777" w:rsidR="001A43DE" w:rsidRDefault="001A43DE" w:rsidP="001A43DE">
      <w:pPr>
        <w:pStyle w:val="Neslovankapitola"/>
      </w:pPr>
      <w:bookmarkStart w:id="77" w:name="_Toc286557235"/>
      <w:bookmarkStart w:id="78" w:name="_Toc286561888"/>
      <w:bookmarkStart w:id="79" w:name="_Toc73456384"/>
      <w:bookmarkStart w:id="80" w:name="_Toc73484256"/>
      <w:r>
        <w:lastRenderedPageBreak/>
        <w:t>Závěr</w:t>
      </w:r>
      <w:bookmarkEnd w:id="77"/>
      <w:bookmarkEnd w:id="78"/>
      <w:bookmarkEnd w:id="79"/>
      <w:bookmarkEnd w:id="80"/>
    </w:p>
    <w:p w14:paraId="3BD8E453" w14:textId="0B725B3D" w:rsidR="001A43DE" w:rsidRPr="001D7BF6" w:rsidRDefault="00493FF4" w:rsidP="00E60C8B">
      <w:pPr>
        <w:pStyle w:val="Sta"/>
      </w:pPr>
      <w:r>
        <w:t xml:space="preserve">Celkově jsem nad </w:t>
      </w:r>
      <w:r w:rsidR="00EB1FF6">
        <w:t xml:space="preserve">tvorbou </w:t>
      </w:r>
      <w:r w:rsidR="00F46CE2">
        <w:t xml:space="preserve">návrhu strávil zhruba 10 hodin a nad </w:t>
      </w:r>
      <w:r>
        <w:t xml:space="preserve">kódováním webu </w:t>
      </w:r>
      <w:r w:rsidR="00EB19FC">
        <w:t>30 až 40</w:t>
      </w:r>
      <w:r w:rsidR="00602E90">
        <w:t xml:space="preserve">. </w:t>
      </w:r>
      <w:r w:rsidR="002E6020">
        <w:t xml:space="preserve">Zkušenosti s kódováním webu jsem už </w:t>
      </w:r>
      <w:r w:rsidR="00B84FCC">
        <w:t xml:space="preserve">nějaké </w:t>
      </w:r>
      <w:r w:rsidR="002E6020">
        <w:t>měl, ale práci mi přidala nové zkušenosti zejména</w:t>
      </w:r>
      <w:r w:rsidR="000E0EE8">
        <w:t xml:space="preserve"> při práci s firmou a samotném nasazení webu.</w:t>
      </w:r>
      <w:r w:rsidR="00F45242">
        <w:t xml:space="preserve">CSS </w:t>
      </w:r>
      <w:r w:rsidR="0018754F">
        <w:t xml:space="preserve">kód by </w:t>
      </w:r>
      <w:r w:rsidR="00F45242">
        <w:t xml:space="preserve">se </w:t>
      </w:r>
      <w:r w:rsidR="0018754F">
        <w:t>dal</w:t>
      </w:r>
      <w:r w:rsidR="00EB19FC">
        <w:t xml:space="preserve"> ještě</w:t>
      </w:r>
      <w:r w:rsidR="0018754F">
        <w:t xml:space="preserve"> optimalizovat</w:t>
      </w:r>
      <w:r w:rsidR="003F2640">
        <w:t>, protože prošel mnoha úpravami a obsahu</w:t>
      </w:r>
      <w:r w:rsidR="00B84FCC">
        <w:t>je</w:t>
      </w:r>
      <w:r w:rsidR="003F2640">
        <w:t xml:space="preserve"> nepotřebné části.</w:t>
      </w:r>
      <w:r w:rsidR="00741F70">
        <w:t xml:space="preserve"> </w:t>
      </w:r>
      <w:r w:rsidR="00F870A2">
        <w:t>P</w:t>
      </w:r>
      <w:r w:rsidR="00E81050">
        <w:t>roblémem, na který jsem narazil</w:t>
      </w:r>
      <w:r w:rsidR="004F1E55">
        <w:t>,</w:t>
      </w:r>
      <w:r w:rsidR="00E81050">
        <w:t xml:space="preserve"> byla nutnost měnil design webu během kódování</w:t>
      </w:r>
      <w:r w:rsidR="003F2640">
        <w:t>, čemuž bych se v další práci rozhodně vy</w:t>
      </w:r>
      <w:r w:rsidR="00E95388">
        <w:t>varoval</w:t>
      </w:r>
      <w:r w:rsidR="003F2640">
        <w:t xml:space="preserve">. </w:t>
      </w:r>
      <w:r w:rsidR="004250C3">
        <w:t xml:space="preserve">Rozhodně bych </w:t>
      </w:r>
      <w:r w:rsidR="00214C96">
        <w:t xml:space="preserve">příště věnoval více času optimalizaci webu, co se týče SEO. </w:t>
      </w:r>
      <w:r w:rsidR="00A77BB8">
        <w:t>Cennou zkušeností bude komunikace s firmou, kterou bych určitě mohl z mojí strany zlepšit.</w:t>
      </w:r>
      <w:r w:rsidR="00ED122B">
        <w:t xml:space="preserve"> </w:t>
      </w:r>
      <w:r w:rsidR="00F54E44">
        <w:t>V práci by se</w:t>
      </w:r>
      <w:r w:rsidR="0061308A">
        <w:t xml:space="preserve"> </w:t>
      </w:r>
      <w:r w:rsidR="00F54E44">
        <w:t>dalo</w:t>
      </w:r>
      <w:r w:rsidR="00E23D2C">
        <w:t xml:space="preserve"> dále</w:t>
      </w:r>
      <w:r w:rsidR="00F54E44">
        <w:t xml:space="preserve"> pokračovat vytvořením vlastní grafiky pro web, nafocením fotek a</w:t>
      </w:r>
      <w:r w:rsidR="0061308A">
        <w:t xml:space="preserve"> možná</w:t>
      </w:r>
      <w:r w:rsidR="00F54E44">
        <w:t xml:space="preserve"> </w:t>
      </w:r>
      <w:r w:rsidR="00F466E7">
        <w:t xml:space="preserve">redesignem brandingu firmy </w:t>
      </w:r>
      <w:proofErr w:type="spellStart"/>
      <w:r w:rsidR="00F466E7">
        <w:t>Geoline</w:t>
      </w:r>
      <w:proofErr w:type="spellEnd"/>
      <w:r w:rsidR="009F2E2A">
        <w:t xml:space="preserve"> CZ</w:t>
      </w:r>
      <w:r w:rsidR="00F466E7">
        <w:t>. Novou grafiku by nebyl problém do existujícího webu zakomponovat, a ještě by to zvedlo jeho výslednou úroveň.</w:t>
      </w:r>
      <w:r w:rsidR="0061308A">
        <w:t xml:space="preserve"> Druhou možností by bylo přidání dalšího obsahu</w:t>
      </w:r>
      <w:r w:rsidR="009F2E2A">
        <w:t xml:space="preserve"> na webové stránky</w:t>
      </w:r>
      <w:r w:rsidR="0061308A">
        <w:t>, nebo redesign</w:t>
      </w:r>
      <w:r w:rsidR="00F870A2">
        <w:t xml:space="preserve"> a modernizace</w:t>
      </w:r>
      <w:r w:rsidR="0061308A">
        <w:t xml:space="preserve"> interního systému firmy.</w:t>
      </w:r>
    </w:p>
    <w:p w14:paraId="0ABC2809" w14:textId="77777777" w:rsidR="001D7BF6" w:rsidRDefault="001D7BF6" w:rsidP="001D7BF6">
      <w:pPr>
        <w:pStyle w:val="Neslovankapitola"/>
      </w:pPr>
      <w:bookmarkStart w:id="81" w:name="_Toc73456385"/>
      <w:bookmarkStart w:id="82" w:name="_Toc73484257"/>
      <w:r>
        <w:lastRenderedPageBreak/>
        <w:t>Seznam obrázků</w:t>
      </w:r>
      <w:bookmarkEnd w:id="81"/>
      <w:bookmarkEnd w:id="82"/>
    </w:p>
    <w:p w14:paraId="76431CA3" w14:textId="6761B4A9" w:rsidR="00EF74D1" w:rsidRDefault="00047A9A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r>
        <w:fldChar w:fldCharType="begin"/>
      </w:r>
      <w:r>
        <w:instrText xml:space="preserve"> TOC \h \z \c "Obrázek" </w:instrText>
      </w:r>
      <w:r>
        <w:fldChar w:fldCharType="separate"/>
      </w:r>
      <w:hyperlink w:anchor="_Toc73484260" w:history="1">
        <w:r w:rsidR="00EF74D1" w:rsidRPr="00666B01">
          <w:rPr>
            <w:rStyle w:val="Hypertextovodkaz"/>
            <w:noProof/>
          </w:rPr>
          <w:t>Obrázek 1 - Barevná paleta webu Geoline CZ</w:t>
        </w:r>
        <w:r w:rsidR="00EF74D1">
          <w:rPr>
            <w:noProof/>
            <w:webHidden/>
          </w:rPr>
          <w:tab/>
        </w:r>
        <w:r w:rsidR="00EF74D1">
          <w:rPr>
            <w:noProof/>
            <w:webHidden/>
          </w:rPr>
          <w:fldChar w:fldCharType="begin"/>
        </w:r>
        <w:r w:rsidR="00EF74D1">
          <w:rPr>
            <w:noProof/>
            <w:webHidden/>
          </w:rPr>
          <w:instrText xml:space="preserve"> PAGEREF _Toc73484260 \h </w:instrText>
        </w:r>
        <w:r w:rsidR="00EF74D1">
          <w:rPr>
            <w:noProof/>
            <w:webHidden/>
          </w:rPr>
        </w:r>
        <w:r w:rsidR="00EF74D1">
          <w:rPr>
            <w:noProof/>
            <w:webHidden/>
          </w:rPr>
          <w:fldChar w:fldCharType="separate"/>
        </w:r>
        <w:r w:rsidR="00DB18F7">
          <w:rPr>
            <w:noProof/>
            <w:webHidden/>
          </w:rPr>
          <w:t>3</w:t>
        </w:r>
        <w:r w:rsidR="00EF74D1">
          <w:rPr>
            <w:noProof/>
            <w:webHidden/>
          </w:rPr>
          <w:fldChar w:fldCharType="end"/>
        </w:r>
      </w:hyperlink>
    </w:p>
    <w:p w14:paraId="07AE85CA" w14:textId="40474DE9" w:rsidR="00EF74D1" w:rsidRDefault="00F556FC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3484261" w:history="1">
        <w:r w:rsidR="00EF74D1" w:rsidRPr="00666B01">
          <w:rPr>
            <w:rStyle w:val="Hypertextovodkaz"/>
            <w:noProof/>
          </w:rPr>
          <w:t>Obrázek 2 - Původní návrh landing page</w:t>
        </w:r>
        <w:r w:rsidR="00EF74D1">
          <w:rPr>
            <w:noProof/>
            <w:webHidden/>
          </w:rPr>
          <w:tab/>
        </w:r>
        <w:r w:rsidR="00EF74D1">
          <w:rPr>
            <w:noProof/>
            <w:webHidden/>
          </w:rPr>
          <w:fldChar w:fldCharType="begin"/>
        </w:r>
        <w:r w:rsidR="00EF74D1">
          <w:rPr>
            <w:noProof/>
            <w:webHidden/>
          </w:rPr>
          <w:instrText xml:space="preserve"> PAGEREF _Toc73484261 \h </w:instrText>
        </w:r>
        <w:r w:rsidR="00EF74D1">
          <w:rPr>
            <w:noProof/>
            <w:webHidden/>
          </w:rPr>
        </w:r>
        <w:r w:rsidR="00EF74D1">
          <w:rPr>
            <w:noProof/>
            <w:webHidden/>
          </w:rPr>
          <w:fldChar w:fldCharType="separate"/>
        </w:r>
        <w:r w:rsidR="00DB18F7">
          <w:rPr>
            <w:noProof/>
            <w:webHidden/>
          </w:rPr>
          <w:t>6</w:t>
        </w:r>
        <w:r w:rsidR="00EF74D1">
          <w:rPr>
            <w:noProof/>
            <w:webHidden/>
          </w:rPr>
          <w:fldChar w:fldCharType="end"/>
        </w:r>
      </w:hyperlink>
    </w:p>
    <w:p w14:paraId="4D4F5180" w14:textId="2337BAC5" w:rsidR="00EF74D1" w:rsidRDefault="00F556FC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3484262" w:history="1">
        <w:r w:rsidR="00EF74D1" w:rsidRPr="00666B01">
          <w:rPr>
            <w:rStyle w:val="Hypertextovodkaz"/>
            <w:noProof/>
          </w:rPr>
          <w:t>Obrázek 3 - Finální vzhled domovské stránky</w:t>
        </w:r>
        <w:r w:rsidR="00EF74D1">
          <w:rPr>
            <w:noProof/>
            <w:webHidden/>
          </w:rPr>
          <w:tab/>
        </w:r>
        <w:r w:rsidR="00EF74D1">
          <w:rPr>
            <w:noProof/>
            <w:webHidden/>
          </w:rPr>
          <w:fldChar w:fldCharType="begin"/>
        </w:r>
        <w:r w:rsidR="00EF74D1">
          <w:rPr>
            <w:noProof/>
            <w:webHidden/>
          </w:rPr>
          <w:instrText xml:space="preserve"> PAGEREF _Toc73484262 \h </w:instrText>
        </w:r>
        <w:r w:rsidR="00EF74D1">
          <w:rPr>
            <w:noProof/>
            <w:webHidden/>
          </w:rPr>
        </w:r>
        <w:r w:rsidR="00EF74D1">
          <w:rPr>
            <w:noProof/>
            <w:webHidden/>
          </w:rPr>
          <w:fldChar w:fldCharType="separate"/>
        </w:r>
        <w:r w:rsidR="00DB18F7">
          <w:rPr>
            <w:noProof/>
            <w:webHidden/>
          </w:rPr>
          <w:t>7</w:t>
        </w:r>
        <w:r w:rsidR="00EF74D1">
          <w:rPr>
            <w:noProof/>
            <w:webHidden/>
          </w:rPr>
          <w:fldChar w:fldCharType="end"/>
        </w:r>
      </w:hyperlink>
    </w:p>
    <w:p w14:paraId="76F68166" w14:textId="524C8FDF" w:rsidR="00EF74D1" w:rsidRDefault="00F556FC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3484263" w:history="1">
        <w:r w:rsidR="00EF74D1" w:rsidRPr="00666B01">
          <w:rPr>
            <w:rStyle w:val="Hypertextovodkaz"/>
            <w:noProof/>
          </w:rPr>
          <w:t>Obrázek 4 - Původní vzhled stránky O nás</w:t>
        </w:r>
        <w:r w:rsidR="00EF74D1">
          <w:rPr>
            <w:noProof/>
            <w:webHidden/>
          </w:rPr>
          <w:tab/>
        </w:r>
        <w:r w:rsidR="00EF74D1">
          <w:rPr>
            <w:noProof/>
            <w:webHidden/>
          </w:rPr>
          <w:fldChar w:fldCharType="begin"/>
        </w:r>
        <w:r w:rsidR="00EF74D1">
          <w:rPr>
            <w:noProof/>
            <w:webHidden/>
          </w:rPr>
          <w:instrText xml:space="preserve"> PAGEREF _Toc73484263 \h </w:instrText>
        </w:r>
        <w:r w:rsidR="00EF74D1">
          <w:rPr>
            <w:noProof/>
            <w:webHidden/>
          </w:rPr>
        </w:r>
        <w:r w:rsidR="00EF74D1">
          <w:rPr>
            <w:noProof/>
            <w:webHidden/>
          </w:rPr>
          <w:fldChar w:fldCharType="separate"/>
        </w:r>
        <w:r w:rsidR="00DB18F7">
          <w:rPr>
            <w:noProof/>
            <w:webHidden/>
          </w:rPr>
          <w:t>8</w:t>
        </w:r>
        <w:r w:rsidR="00EF74D1">
          <w:rPr>
            <w:noProof/>
            <w:webHidden/>
          </w:rPr>
          <w:fldChar w:fldCharType="end"/>
        </w:r>
      </w:hyperlink>
    </w:p>
    <w:p w14:paraId="69CF2774" w14:textId="2C64C7A5" w:rsidR="00EF74D1" w:rsidRDefault="00F556FC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3484264" w:history="1">
        <w:r w:rsidR="00EF74D1" w:rsidRPr="00666B01">
          <w:rPr>
            <w:rStyle w:val="Hypertextovodkaz"/>
            <w:noProof/>
          </w:rPr>
          <w:t>Obrázek 5 - Aktuální vzhled stránky Naše služby</w:t>
        </w:r>
        <w:r w:rsidR="00EF74D1">
          <w:rPr>
            <w:noProof/>
            <w:webHidden/>
          </w:rPr>
          <w:tab/>
        </w:r>
        <w:r w:rsidR="00EF74D1">
          <w:rPr>
            <w:noProof/>
            <w:webHidden/>
          </w:rPr>
          <w:fldChar w:fldCharType="begin"/>
        </w:r>
        <w:r w:rsidR="00EF74D1">
          <w:rPr>
            <w:noProof/>
            <w:webHidden/>
          </w:rPr>
          <w:instrText xml:space="preserve"> PAGEREF _Toc73484264 \h </w:instrText>
        </w:r>
        <w:r w:rsidR="00EF74D1">
          <w:rPr>
            <w:noProof/>
            <w:webHidden/>
          </w:rPr>
        </w:r>
        <w:r w:rsidR="00EF74D1">
          <w:rPr>
            <w:noProof/>
            <w:webHidden/>
          </w:rPr>
          <w:fldChar w:fldCharType="separate"/>
        </w:r>
        <w:r w:rsidR="00DB18F7">
          <w:rPr>
            <w:noProof/>
            <w:webHidden/>
          </w:rPr>
          <w:t>9</w:t>
        </w:r>
        <w:r w:rsidR="00EF74D1">
          <w:rPr>
            <w:noProof/>
            <w:webHidden/>
          </w:rPr>
          <w:fldChar w:fldCharType="end"/>
        </w:r>
      </w:hyperlink>
    </w:p>
    <w:p w14:paraId="4B2981A7" w14:textId="47386A1F" w:rsidR="00EF74D1" w:rsidRDefault="00F556FC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3484265" w:history="1">
        <w:r w:rsidR="00EF74D1" w:rsidRPr="00666B01">
          <w:rPr>
            <w:rStyle w:val="Hypertextovodkaz"/>
            <w:noProof/>
          </w:rPr>
          <w:t>Obrázek 6 - Logo firmy Geoline</w:t>
        </w:r>
        <w:r w:rsidR="00EF74D1">
          <w:rPr>
            <w:noProof/>
            <w:webHidden/>
          </w:rPr>
          <w:tab/>
        </w:r>
        <w:r w:rsidR="00EF74D1">
          <w:rPr>
            <w:noProof/>
            <w:webHidden/>
          </w:rPr>
          <w:fldChar w:fldCharType="begin"/>
        </w:r>
        <w:r w:rsidR="00EF74D1">
          <w:rPr>
            <w:noProof/>
            <w:webHidden/>
          </w:rPr>
          <w:instrText xml:space="preserve"> PAGEREF _Toc73484265 \h </w:instrText>
        </w:r>
        <w:r w:rsidR="00EF74D1">
          <w:rPr>
            <w:noProof/>
            <w:webHidden/>
          </w:rPr>
        </w:r>
        <w:r w:rsidR="00EF74D1">
          <w:rPr>
            <w:noProof/>
            <w:webHidden/>
          </w:rPr>
          <w:fldChar w:fldCharType="separate"/>
        </w:r>
        <w:r w:rsidR="00DB18F7">
          <w:rPr>
            <w:noProof/>
            <w:webHidden/>
          </w:rPr>
          <w:t>10</w:t>
        </w:r>
        <w:r w:rsidR="00EF74D1">
          <w:rPr>
            <w:noProof/>
            <w:webHidden/>
          </w:rPr>
          <w:fldChar w:fldCharType="end"/>
        </w:r>
      </w:hyperlink>
    </w:p>
    <w:p w14:paraId="125FCED2" w14:textId="2FDBDF3E" w:rsidR="00EF74D1" w:rsidRDefault="00F556FC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3484266" w:history="1">
        <w:r w:rsidR="00EF74D1" w:rsidRPr="00666B01">
          <w:rPr>
            <w:rStyle w:val="Hypertextovodkaz"/>
            <w:noProof/>
          </w:rPr>
          <w:t>Obrázek 7 - Příklad použitého obrázku z knihovny Unsplash (6)</w:t>
        </w:r>
        <w:r w:rsidR="00EF74D1">
          <w:rPr>
            <w:noProof/>
            <w:webHidden/>
          </w:rPr>
          <w:tab/>
        </w:r>
        <w:r w:rsidR="00EF74D1">
          <w:rPr>
            <w:noProof/>
            <w:webHidden/>
          </w:rPr>
          <w:fldChar w:fldCharType="begin"/>
        </w:r>
        <w:r w:rsidR="00EF74D1">
          <w:rPr>
            <w:noProof/>
            <w:webHidden/>
          </w:rPr>
          <w:instrText xml:space="preserve"> PAGEREF _Toc73484266 \h </w:instrText>
        </w:r>
        <w:r w:rsidR="00EF74D1">
          <w:rPr>
            <w:noProof/>
            <w:webHidden/>
          </w:rPr>
        </w:r>
        <w:r w:rsidR="00EF74D1">
          <w:rPr>
            <w:noProof/>
            <w:webHidden/>
          </w:rPr>
          <w:fldChar w:fldCharType="separate"/>
        </w:r>
        <w:r w:rsidR="00DB18F7">
          <w:rPr>
            <w:noProof/>
            <w:webHidden/>
          </w:rPr>
          <w:t>10</w:t>
        </w:r>
        <w:r w:rsidR="00EF74D1">
          <w:rPr>
            <w:noProof/>
            <w:webHidden/>
          </w:rPr>
          <w:fldChar w:fldCharType="end"/>
        </w:r>
      </w:hyperlink>
    </w:p>
    <w:p w14:paraId="008DF807" w14:textId="7F509FAB" w:rsidR="00EF74D1" w:rsidRDefault="00F556FC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3484267" w:history="1">
        <w:r w:rsidR="00EF74D1" w:rsidRPr="00666B01">
          <w:rPr>
            <w:rStyle w:val="Hypertextovodkaz"/>
            <w:noProof/>
          </w:rPr>
          <w:t>Obrázek 8 - Ukázka chování Flexu na patičce webu</w:t>
        </w:r>
        <w:r w:rsidR="00EF74D1">
          <w:rPr>
            <w:noProof/>
            <w:webHidden/>
          </w:rPr>
          <w:tab/>
        </w:r>
        <w:r w:rsidR="00EF74D1">
          <w:rPr>
            <w:noProof/>
            <w:webHidden/>
          </w:rPr>
          <w:fldChar w:fldCharType="begin"/>
        </w:r>
        <w:r w:rsidR="00EF74D1">
          <w:rPr>
            <w:noProof/>
            <w:webHidden/>
          </w:rPr>
          <w:instrText xml:space="preserve"> PAGEREF _Toc73484267 \h </w:instrText>
        </w:r>
        <w:r w:rsidR="00EF74D1">
          <w:rPr>
            <w:noProof/>
            <w:webHidden/>
          </w:rPr>
        </w:r>
        <w:r w:rsidR="00EF74D1">
          <w:rPr>
            <w:noProof/>
            <w:webHidden/>
          </w:rPr>
          <w:fldChar w:fldCharType="separate"/>
        </w:r>
        <w:r w:rsidR="00DB18F7">
          <w:rPr>
            <w:noProof/>
            <w:webHidden/>
          </w:rPr>
          <w:t>12</w:t>
        </w:r>
        <w:r w:rsidR="00EF74D1">
          <w:rPr>
            <w:noProof/>
            <w:webHidden/>
          </w:rPr>
          <w:fldChar w:fldCharType="end"/>
        </w:r>
      </w:hyperlink>
    </w:p>
    <w:p w14:paraId="6170DEB0" w14:textId="4DD99832" w:rsidR="00EF74D1" w:rsidRDefault="00F556FC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3484268" w:history="1">
        <w:r w:rsidR="00EF74D1" w:rsidRPr="00666B01">
          <w:rPr>
            <w:rStyle w:val="Hypertextovodkaz"/>
            <w:noProof/>
          </w:rPr>
          <w:t>Obrázek 9 - Ukázka chování gridu</w:t>
        </w:r>
        <w:r w:rsidR="00EF74D1">
          <w:rPr>
            <w:noProof/>
            <w:webHidden/>
          </w:rPr>
          <w:tab/>
        </w:r>
        <w:r w:rsidR="00EF74D1">
          <w:rPr>
            <w:noProof/>
            <w:webHidden/>
          </w:rPr>
          <w:fldChar w:fldCharType="begin"/>
        </w:r>
        <w:r w:rsidR="00EF74D1">
          <w:rPr>
            <w:noProof/>
            <w:webHidden/>
          </w:rPr>
          <w:instrText xml:space="preserve"> PAGEREF _Toc73484268 \h </w:instrText>
        </w:r>
        <w:r w:rsidR="00EF74D1">
          <w:rPr>
            <w:noProof/>
            <w:webHidden/>
          </w:rPr>
        </w:r>
        <w:r w:rsidR="00EF74D1">
          <w:rPr>
            <w:noProof/>
            <w:webHidden/>
          </w:rPr>
          <w:fldChar w:fldCharType="separate"/>
        </w:r>
        <w:r w:rsidR="00DB18F7">
          <w:rPr>
            <w:noProof/>
            <w:webHidden/>
          </w:rPr>
          <w:t>13</w:t>
        </w:r>
        <w:r w:rsidR="00EF74D1">
          <w:rPr>
            <w:noProof/>
            <w:webHidden/>
          </w:rPr>
          <w:fldChar w:fldCharType="end"/>
        </w:r>
      </w:hyperlink>
    </w:p>
    <w:p w14:paraId="421BDDFB" w14:textId="24859D0B" w:rsidR="00EF74D1" w:rsidRDefault="00F556FC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3484269" w:history="1">
        <w:r w:rsidR="00EF74D1" w:rsidRPr="00666B01">
          <w:rPr>
            <w:rStyle w:val="Hypertextovodkaz"/>
            <w:noProof/>
          </w:rPr>
          <w:t>Obrázek 10 - Landing page vytvořená pozicováním</w:t>
        </w:r>
        <w:r w:rsidR="00EF74D1">
          <w:rPr>
            <w:noProof/>
            <w:webHidden/>
          </w:rPr>
          <w:tab/>
        </w:r>
        <w:r w:rsidR="00EF74D1">
          <w:rPr>
            <w:noProof/>
            <w:webHidden/>
          </w:rPr>
          <w:fldChar w:fldCharType="begin"/>
        </w:r>
        <w:r w:rsidR="00EF74D1">
          <w:rPr>
            <w:noProof/>
            <w:webHidden/>
          </w:rPr>
          <w:instrText xml:space="preserve"> PAGEREF _Toc73484269 \h </w:instrText>
        </w:r>
        <w:r w:rsidR="00EF74D1">
          <w:rPr>
            <w:noProof/>
            <w:webHidden/>
          </w:rPr>
        </w:r>
        <w:r w:rsidR="00EF74D1">
          <w:rPr>
            <w:noProof/>
            <w:webHidden/>
          </w:rPr>
          <w:fldChar w:fldCharType="separate"/>
        </w:r>
        <w:r w:rsidR="00DB18F7">
          <w:rPr>
            <w:noProof/>
            <w:webHidden/>
          </w:rPr>
          <w:t>14</w:t>
        </w:r>
        <w:r w:rsidR="00EF74D1">
          <w:rPr>
            <w:noProof/>
            <w:webHidden/>
          </w:rPr>
          <w:fldChar w:fldCharType="end"/>
        </w:r>
      </w:hyperlink>
    </w:p>
    <w:p w14:paraId="421FB588" w14:textId="0A4A74DC" w:rsidR="00EF74D1" w:rsidRDefault="00F556FC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3484270" w:history="1">
        <w:r w:rsidR="00EF74D1" w:rsidRPr="00666B01">
          <w:rPr>
            <w:rStyle w:val="Hypertextovodkaz"/>
            <w:noProof/>
          </w:rPr>
          <w:t>Obrázek 11 - Ukázka otevřeného mobilního hamburger menu</w:t>
        </w:r>
        <w:r w:rsidR="00EF74D1">
          <w:rPr>
            <w:noProof/>
            <w:webHidden/>
          </w:rPr>
          <w:tab/>
        </w:r>
        <w:r w:rsidR="00EF74D1">
          <w:rPr>
            <w:noProof/>
            <w:webHidden/>
          </w:rPr>
          <w:fldChar w:fldCharType="begin"/>
        </w:r>
        <w:r w:rsidR="00EF74D1">
          <w:rPr>
            <w:noProof/>
            <w:webHidden/>
          </w:rPr>
          <w:instrText xml:space="preserve"> PAGEREF _Toc73484270 \h </w:instrText>
        </w:r>
        <w:r w:rsidR="00EF74D1">
          <w:rPr>
            <w:noProof/>
            <w:webHidden/>
          </w:rPr>
        </w:r>
        <w:r w:rsidR="00EF74D1">
          <w:rPr>
            <w:noProof/>
            <w:webHidden/>
          </w:rPr>
          <w:fldChar w:fldCharType="separate"/>
        </w:r>
        <w:r w:rsidR="00DB18F7">
          <w:rPr>
            <w:noProof/>
            <w:webHidden/>
          </w:rPr>
          <w:t>15</w:t>
        </w:r>
        <w:r w:rsidR="00EF74D1">
          <w:rPr>
            <w:noProof/>
            <w:webHidden/>
          </w:rPr>
          <w:fldChar w:fldCharType="end"/>
        </w:r>
      </w:hyperlink>
    </w:p>
    <w:p w14:paraId="558409F5" w14:textId="593438FA" w:rsidR="00EF74D1" w:rsidRDefault="00F556FC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3484271" w:history="1">
        <w:r w:rsidR="00EF74D1" w:rsidRPr="00666B01">
          <w:rPr>
            <w:rStyle w:val="Hypertextovodkaz"/>
            <w:noProof/>
          </w:rPr>
          <w:t>Obrázek 12 - Grid na Internet Exploreru bez použití prefixeru</w:t>
        </w:r>
        <w:r w:rsidR="00EF74D1">
          <w:rPr>
            <w:noProof/>
            <w:webHidden/>
          </w:rPr>
          <w:tab/>
        </w:r>
        <w:r w:rsidR="00EF74D1">
          <w:rPr>
            <w:noProof/>
            <w:webHidden/>
          </w:rPr>
          <w:fldChar w:fldCharType="begin"/>
        </w:r>
        <w:r w:rsidR="00EF74D1">
          <w:rPr>
            <w:noProof/>
            <w:webHidden/>
          </w:rPr>
          <w:instrText xml:space="preserve"> PAGEREF _Toc73484271 \h </w:instrText>
        </w:r>
        <w:r w:rsidR="00EF74D1">
          <w:rPr>
            <w:noProof/>
            <w:webHidden/>
          </w:rPr>
        </w:r>
        <w:r w:rsidR="00EF74D1">
          <w:rPr>
            <w:noProof/>
            <w:webHidden/>
          </w:rPr>
          <w:fldChar w:fldCharType="separate"/>
        </w:r>
        <w:r w:rsidR="00DB18F7">
          <w:rPr>
            <w:noProof/>
            <w:webHidden/>
          </w:rPr>
          <w:t>16</w:t>
        </w:r>
        <w:r w:rsidR="00EF74D1">
          <w:rPr>
            <w:noProof/>
            <w:webHidden/>
          </w:rPr>
          <w:fldChar w:fldCharType="end"/>
        </w:r>
      </w:hyperlink>
    </w:p>
    <w:p w14:paraId="457ED6E4" w14:textId="5590B6F3" w:rsidR="00EF74D1" w:rsidRDefault="00F556FC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3484272" w:history="1">
        <w:r w:rsidR="00EF74D1" w:rsidRPr="00666B01">
          <w:rPr>
            <w:rStyle w:val="Hypertextovodkaz"/>
            <w:noProof/>
          </w:rPr>
          <w:t>Obrázek 13 - Opravený grid pomocí CSS autoprefixeru</w:t>
        </w:r>
        <w:r w:rsidR="00EF74D1">
          <w:rPr>
            <w:noProof/>
            <w:webHidden/>
          </w:rPr>
          <w:tab/>
        </w:r>
        <w:r w:rsidR="00EF74D1">
          <w:rPr>
            <w:noProof/>
            <w:webHidden/>
          </w:rPr>
          <w:fldChar w:fldCharType="begin"/>
        </w:r>
        <w:r w:rsidR="00EF74D1">
          <w:rPr>
            <w:noProof/>
            <w:webHidden/>
          </w:rPr>
          <w:instrText xml:space="preserve"> PAGEREF _Toc73484272 \h </w:instrText>
        </w:r>
        <w:r w:rsidR="00EF74D1">
          <w:rPr>
            <w:noProof/>
            <w:webHidden/>
          </w:rPr>
        </w:r>
        <w:r w:rsidR="00EF74D1">
          <w:rPr>
            <w:noProof/>
            <w:webHidden/>
          </w:rPr>
          <w:fldChar w:fldCharType="separate"/>
        </w:r>
        <w:r w:rsidR="00DB18F7">
          <w:rPr>
            <w:noProof/>
            <w:webHidden/>
          </w:rPr>
          <w:t>16</w:t>
        </w:r>
        <w:r w:rsidR="00EF74D1">
          <w:rPr>
            <w:noProof/>
            <w:webHidden/>
          </w:rPr>
          <w:fldChar w:fldCharType="end"/>
        </w:r>
      </w:hyperlink>
    </w:p>
    <w:p w14:paraId="2E06CF55" w14:textId="1E9B2194" w:rsidR="00EF74D1" w:rsidRDefault="00F556FC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3484273" w:history="1">
        <w:r w:rsidR="00EF74D1" w:rsidRPr="00666B01">
          <w:rPr>
            <w:rStyle w:val="Hypertextovodkaz"/>
            <w:noProof/>
          </w:rPr>
          <w:t>Obrázek 14 - Ukázka webového rozhraní webhostingu Forpsi (18)</w:t>
        </w:r>
        <w:r w:rsidR="00EF74D1">
          <w:rPr>
            <w:noProof/>
            <w:webHidden/>
          </w:rPr>
          <w:tab/>
        </w:r>
        <w:r w:rsidR="00EF74D1">
          <w:rPr>
            <w:noProof/>
            <w:webHidden/>
          </w:rPr>
          <w:fldChar w:fldCharType="begin"/>
        </w:r>
        <w:r w:rsidR="00EF74D1">
          <w:rPr>
            <w:noProof/>
            <w:webHidden/>
          </w:rPr>
          <w:instrText xml:space="preserve"> PAGEREF _Toc73484273 \h </w:instrText>
        </w:r>
        <w:r w:rsidR="00EF74D1">
          <w:rPr>
            <w:noProof/>
            <w:webHidden/>
          </w:rPr>
        </w:r>
        <w:r w:rsidR="00EF74D1">
          <w:rPr>
            <w:noProof/>
            <w:webHidden/>
          </w:rPr>
          <w:fldChar w:fldCharType="separate"/>
        </w:r>
        <w:r w:rsidR="00DB18F7">
          <w:rPr>
            <w:noProof/>
            <w:webHidden/>
          </w:rPr>
          <w:t>18</w:t>
        </w:r>
        <w:r w:rsidR="00EF74D1">
          <w:rPr>
            <w:noProof/>
            <w:webHidden/>
          </w:rPr>
          <w:fldChar w:fldCharType="end"/>
        </w:r>
      </w:hyperlink>
    </w:p>
    <w:p w14:paraId="564CB5F0" w14:textId="51F2E676" w:rsidR="00EF74D1" w:rsidRDefault="00F556FC">
      <w:pPr>
        <w:pStyle w:val="Seznamobrzk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  <w:lang w:val="en-GB" w:eastAsia="en-GB"/>
        </w:rPr>
      </w:pPr>
      <w:hyperlink w:anchor="_Toc73484274" w:history="1">
        <w:r w:rsidR="00EF74D1" w:rsidRPr="00666B01">
          <w:rPr>
            <w:rStyle w:val="Hypertextovodkaz"/>
            <w:noProof/>
          </w:rPr>
          <w:t>Obrázek 15 - Ukázka profilu Google Analytics (21)</w:t>
        </w:r>
        <w:r w:rsidR="00EF74D1">
          <w:rPr>
            <w:noProof/>
            <w:webHidden/>
          </w:rPr>
          <w:tab/>
        </w:r>
        <w:r w:rsidR="00EF74D1">
          <w:rPr>
            <w:noProof/>
            <w:webHidden/>
          </w:rPr>
          <w:fldChar w:fldCharType="begin"/>
        </w:r>
        <w:r w:rsidR="00EF74D1">
          <w:rPr>
            <w:noProof/>
            <w:webHidden/>
          </w:rPr>
          <w:instrText xml:space="preserve"> PAGEREF _Toc73484274 \h </w:instrText>
        </w:r>
        <w:r w:rsidR="00EF74D1">
          <w:rPr>
            <w:noProof/>
            <w:webHidden/>
          </w:rPr>
        </w:r>
        <w:r w:rsidR="00EF74D1">
          <w:rPr>
            <w:noProof/>
            <w:webHidden/>
          </w:rPr>
          <w:fldChar w:fldCharType="separate"/>
        </w:r>
        <w:r w:rsidR="00DB18F7">
          <w:rPr>
            <w:noProof/>
            <w:webHidden/>
          </w:rPr>
          <w:t>20</w:t>
        </w:r>
        <w:r w:rsidR="00EF74D1">
          <w:rPr>
            <w:noProof/>
            <w:webHidden/>
          </w:rPr>
          <w:fldChar w:fldCharType="end"/>
        </w:r>
      </w:hyperlink>
    </w:p>
    <w:p w14:paraId="6F58999D" w14:textId="57EC8BA8" w:rsidR="001D7BF6" w:rsidRPr="001D7BF6" w:rsidRDefault="00047A9A" w:rsidP="001D7BF6">
      <w:pPr>
        <w:pStyle w:val="Sta"/>
      </w:pPr>
      <w:r>
        <w:fldChar w:fldCharType="end"/>
      </w:r>
    </w:p>
    <w:p w14:paraId="350A0CA7" w14:textId="2BC80AD4" w:rsidR="00EC3F4F" w:rsidRDefault="001D7BF6" w:rsidP="001D7BF6">
      <w:pPr>
        <w:pStyle w:val="Neslovankapitola"/>
      </w:pPr>
      <w:bookmarkStart w:id="83" w:name="_Toc73456386"/>
      <w:bookmarkStart w:id="84" w:name="_Toc73484258"/>
      <w:r>
        <w:lastRenderedPageBreak/>
        <w:t>Použitá literatura</w:t>
      </w:r>
      <w:bookmarkEnd w:id="83"/>
      <w:bookmarkEnd w:id="84"/>
    </w:p>
    <w:p w14:paraId="1CC71926" w14:textId="77777777" w:rsidR="00EF74D1" w:rsidRDefault="001D7BF6" w:rsidP="00EF74D1">
      <w:pPr>
        <w:pStyle w:val="Bibliografie"/>
        <w:rPr>
          <w:noProof/>
        </w:rPr>
      </w:pPr>
      <w:r>
        <w:fldChar w:fldCharType="begin"/>
      </w:r>
      <w:r>
        <w:instrText xml:space="preserve"> BIBLIOGRAPHY  \l 1029 </w:instrText>
      </w:r>
      <w:r>
        <w:fldChar w:fldCharType="separate"/>
      </w:r>
      <w:r w:rsidR="00EF74D1">
        <w:rPr>
          <w:noProof/>
        </w:rPr>
        <w:t xml:space="preserve">1. </w:t>
      </w:r>
      <w:r w:rsidR="00EF74D1">
        <w:rPr>
          <w:b/>
          <w:bCs/>
          <w:noProof/>
        </w:rPr>
        <w:t>Active24.</w:t>
      </w:r>
      <w:r w:rsidR="00EF74D1">
        <w:rPr>
          <w:noProof/>
        </w:rPr>
        <w:t xml:space="preserve"> Responzivní web: jak vypadá a proč ho mít | Active24. </w:t>
      </w:r>
      <w:r w:rsidR="00EF74D1">
        <w:rPr>
          <w:i/>
          <w:iCs/>
          <w:noProof/>
        </w:rPr>
        <w:t xml:space="preserve">Active24. </w:t>
      </w:r>
      <w:r w:rsidR="00EF74D1">
        <w:rPr>
          <w:noProof/>
        </w:rPr>
        <w:t>[Online] [Citace: 29. duben 2021.] https://www.active24.cz/jak-na-tvorbu-webu/tvorba-stranek-pokrocila/responzivni-web-jak-vypada-a-proc-ho-mit.</w:t>
      </w:r>
    </w:p>
    <w:p w14:paraId="1D1C8CCA" w14:textId="77777777" w:rsidR="00EF74D1" w:rsidRDefault="00EF74D1" w:rsidP="00EF74D1">
      <w:pPr>
        <w:pStyle w:val="Bibliografie"/>
        <w:rPr>
          <w:noProof/>
        </w:rPr>
      </w:pPr>
      <w:r>
        <w:rPr>
          <w:noProof/>
        </w:rPr>
        <w:t xml:space="preserve">2. </w:t>
      </w:r>
      <w:r>
        <w:rPr>
          <w:b/>
          <w:bCs/>
          <w:noProof/>
        </w:rPr>
        <w:t>Wikimedia Foundation.</w:t>
      </w:r>
      <w:r>
        <w:rPr>
          <w:noProof/>
        </w:rPr>
        <w:t xml:space="preserve"> Responzivní web design - Wikipedie. </w:t>
      </w:r>
      <w:r>
        <w:rPr>
          <w:i/>
          <w:iCs/>
          <w:noProof/>
        </w:rPr>
        <w:t xml:space="preserve">Wikipedie, otevřená encyklopedie. </w:t>
      </w:r>
      <w:r>
        <w:rPr>
          <w:noProof/>
        </w:rPr>
        <w:t>[Online] 21. leden 2021. [Citace: 29. duben 2021.] https://cs.wikipedia.org/wiki/Responzivn%C3%AD_web_design.</w:t>
      </w:r>
    </w:p>
    <w:p w14:paraId="6B51EDE2" w14:textId="77777777" w:rsidR="00EF74D1" w:rsidRDefault="00EF74D1" w:rsidP="00EF74D1">
      <w:pPr>
        <w:pStyle w:val="Bibliografie"/>
        <w:rPr>
          <w:noProof/>
        </w:rPr>
      </w:pPr>
      <w:r>
        <w:rPr>
          <w:noProof/>
        </w:rPr>
        <w:t xml:space="preserve">3. </w:t>
      </w:r>
      <w:r>
        <w:rPr>
          <w:b/>
          <w:bCs/>
          <w:noProof/>
        </w:rPr>
        <w:t>Michálek, Martin.</w:t>
      </w:r>
      <w:r>
        <w:rPr>
          <w:noProof/>
        </w:rPr>
        <w:t xml:space="preserve"> CSS3 Media Queries. </w:t>
      </w:r>
      <w:r>
        <w:rPr>
          <w:i/>
          <w:iCs/>
          <w:noProof/>
        </w:rPr>
        <w:t xml:space="preserve">Vzhůru dolů - webová kodéřina ze všech stran. </w:t>
      </w:r>
      <w:r>
        <w:rPr>
          <w:noProof/>
        </w:rPr>
        <w:t>[Online] 01. srpen 2013. [Citace: 29. duben 2021.] https://www.vzhurudolu.cz/prirucka/css3-media-queries.</w:t>
      </w:r>
    </w:p>
    <w:p w14:paraId="411FE266" w14:textId="77777777" w:rsidR="00EF74D1" w:rsidRDefault="00EF74D1" w:rsidP="00EF74D1">
      <w:pPr>
        <w:pStyle w:val="Bibliografie"/>
        <w:rPr>
          <w:noProof/>
        </w:rPr>
      </w:pPr>
      <w:r>
        <w:rPr>
          <w:noProof/>
        </w:rPr>
        <w:t xml:space="preserve">4. </w:t>
      </w:r>
      <w:r>
        <w:rPr>
          <w:b/>
          <w:bCs/>
          <w:noProof/>
        </w:rPr>
        <w:t>Tankovska, H.</w:t>
      </w:r>
      <w:r>
        <w:rPr>
          <w:noProof/>
        </w:rPr>
        <w:t xml:space="preserve"> Facebook users reach by device 2021 | Statista. </w:t>
      </w:r>
      <w:r>
        <w:rPr>
          <w:i/>
          <w:iCs/>
          <w:noProof/>
        </w:rPr>
        <w:t xml:space="preserve">Statista - The Statistics Portal for Market Data, Market Research and Market Studies. </w:t>
      </w:r>
      <w:r>
        <w:rPr>
          <w:noProof/>
        </w:rPr>
        <w:t>[Online] 9. únor 2021. [Citace: 29. květen 2021.] https://www.statista.com/statistics/377808/distribution-of-facebook-users-by-device/.</w:t>
      </w:r>
    </w:p>
    <w:p w14:paraId="7F3D4116" w14:textId="77777777" w:rsidR="00EF74D1" w:rsidRDefault="00EF74D1" w:rsidP="00EF74D1">
      <w:pPr>
        <w:pStyle w:val="Bibliografie"/>
        <w:rPr>
          <w:noProof/>
        </w:rPr>
      </w:pPr>
      <w:r>
        <w:rPr>
          <w:noProof/>
        </w:rPr>
        <w:t xml:space="preserve">5. </w:t>
      </w:r>
      <w:r>
        <w:rPr>
          <w:b/>
          <w:bCs/>
          <w:noProof/>
        </w:rPr>
        <w:t>Michálek, Martin.</w:t>
      </w:r>
      <w:r>
        <w:rPr>
          <w:noProof/>
        </w:rPr>
        <w:t xml:space="preserve"> Co je to „Mobile First“? Ale doopravdy. </w:t>
      </w:r>
      <w:r>
        <w:rPr>
          <w:i/>
          <w:iCs/>
          <w:noProof/>
        </w:rPr>
        <w:t xml:space="preserve">Vzhůru dolů – webová kodéřina ze všech stran. </w:t>
      </w:r>
      <w:r>
        <w:rPr>
          <w:noProof/>
        </w:rPr>
        <w:t>[Online] 22. srpen 2015. [Citace: 29. květen 2021.] https://www.vzhurudolu.cz/prirucka/mobile-first.</w:t>
      </w:r>
    </w:p>
    <w:p w14:paraId="6BF6E79E" w14:textId="77777777" w:rsidR="00EF74D1" w:rsidRDefault="00EF74D1" w:rsidP="00EF74D1">
      <w:pPr>
        <w:pStyle w:val="Bibliografie"/>
        <w:rPr>
          <w:noProof/>
        </w:rPr>
      </w:pPr>
      <w:r>
        <w:rPr>
          <w:noProof/>
        </w:rPr>
        <w:t xml:space="preserve">6. </w:t>
      </w:r>
      <w:r>
        <w:rPr>
          <w:b/>
          <w:bCs/>
          <w:noProof/>
        </w:rPr>
        <w:t>Blake, Scott.</w:t>
      </w:r>
      <w:r>
        <w:rPr>
          <w:noProof/>
        </w:rPr>
        <w:t xml:space="preserve"> Scott Blake (@sunburned_surveyor) | Unsplash Photo Community. </w:t>
      </w:r>
      <w:r>
        <w:rPr>
          <w:i/>
          <w:iCs/>
          <w:noProof/>
        </w:rPr>
        <w:t xml:space="preserve">Beautiful Free Images &amp; Pictures | Unsplash. </w:t>
      </w:r>
      <w:r>
        <w:rPr>
          <w:noProof/>
        </w:rPr>
        <w:t>[Online] 8. leden 2021. [Citace: 1. červen 2021.] https://unsplash.com/photos/Y_Nykd_fDFM.</w:t>
      </w:r>
    </w:p>
    <w:p w14:paraId="7A2097B3" w14:textId="77777777" w:rsidR="00EF74D1" w:rsidRDefault="00EF74D1" w:rsidP="00EF74D1">
      <w:pPr>
        <w:pStyle w:val="Bibliografie"/>
        <w:rPr>
          <w:noProof/>
        </w:rPr>
      </w:pPr>
      <w:r>
        <w:rPr>
          <w:noProof/>
        </w:rPr>
        <w:t xml:space="preserve">7. </w:t>
      </w:r>
      <w:r>
        <w:rPr>
          <w:b/>
          <w:bCs/>
          <w:noProof/>
        </w:rPr>
        <w:t>Wikimedia Foundation.</w:t>
      </w:r>
      <w:r>
        <w:rPr>
          <w:noProof/>
        </w:rPr>
        <w:t xml:space="preserve"> Hypertext Markup Language - Wikipedie. </w:t>
      </w:r>
      <w:r>
        <w:rPr>
          <w:i/>
          <w:iCs/>
          <w:noProof/>
        </w:rPr>
        <w:t xml:space="preserve">Wikipedie, otevřená encyklopedie. </w:t>
      </w:r>
      <w:r>
        <w:rPr>
          <w:noProof/>
        </w:rPr>
        <w:t>[Online] 17. listopad 2020. [Citace: 29. duben 2021.] https://cs.wikipedia.org/wiki/Hypertext_Markup_Language.</w:t>
      </w:r>
    </w:p>
    <w:p w14:paraId="4F689F3E" w14:textId="77777777" w:rsidR="00EF74D1" w:rsidRDefault="00EF74D1" w:rsidP="00EF74D1">
      <w:pPr>
        <w:pStyle w:val="Bibliografie"/>
        <w:rPr>
          <w:noProof/>
        </w:rPr>
      </w:pPr>
      <w:r>
        <w:rPr>
          <w:noProof/>
        </w:rPr>
        <w:t xml:space="preserve">8. </w:t>
      </w:r>
      <w:r>
        <w:rPr>
          <w:b/>
          <w:bCs/>
          <w:noProof/>
        </w:rPr>
        <w:t>Hél, Samuel.</w:t>
      </w:r>
      <w:r>
        <w:rPr>
          <w:noProof/>
        </w:rPr>
        <w:t xml:space="preserve"> Lekce 1 - Základní struktura HTML. </w:t>
      </w:r>
      <w:r>
        <w:rPr>
          <w:i/>
          <w:iCs/>
          <w:noProof/>
        </w:rPr>
        <w:t xml:space="preserve">itnetwork.cz. </w:t>
      </w:r>
      <w:r>
        <w:rPr>
          <w:noProof/>
        </w:rPr>
        <w:t>[Online] [Citace: 29. duben 2021.] https://www.itnetwork.cz/html-css/html5/zakladni-struktura-html.</w:t>
      </w:r>
    </w:p>
    <w:p w14:paraId="7BB1F90B" w14:textId="77777777" w:rsidR="00EF74D1" w:rsidRDefault="00EF74D1" w:rsidP="00EF74D1">
      <w:pPr>
        <w:pStyle w:val="Bibliografie"/>
        <w:rPr>
          <w:noProof/>
        </w:rPr>
      </w:pPr>
      <w:r>
        <w:rPr>
          <w:noProof/>
        </w:rPr>
        <w:t xml:space="preserve">9. </w:t>
      </w:r>
      <w:r>
        <w:rPr>
          <w:b/>
          <w:bCs/>
          <w:noProof/>
        </w:rPr>
        <w:t>Nocik.</w:t>
      </w:r>
      <w:r>
        <w:rPr>
          <w:noProof/>
        </w:rPr>
        <w:t xml:space="preserve"> Lekce 1 - Úvod do CSS 3. </w:t>
      </w:r>
      <w:r>
        <w:rPr>
          <w:i/>
          <w:iCs/>
          <w:noProof/>
        </w:rPr>
        <w:t xml:space="preserve">itnetwork.cz. </w:t>
      </w:r>
      <w:r>
        <w:rPr>
          <w:noProof/>
        </w:rPr>
        <w:t>[Online] [Citace: 29. duben 2021.] https://www.itnetwork.cz/html-css/css3/uvod-do-css3.</w:t>
      </w:r>
    </w:p>
    <w:p w14:paraId="75AC0DEF" w14:textId="77777777" w:rsidR="00EF74D1" w:rsidRDefault="00EF74D1" w:rsidP="00EF74D1">
      <w:pPr>
        <w:pStyle w:val="Bibliografie"/>
        <w:rPr>
          <w:noProof/>
        </w:rPr>
      </w:pPr>
      <w:r>
        <w:rPr>
          <w:noProof/>
        </w:rPr>
        <w:t xml:space="preserve">10. </w:t>
      </w:r>
      <w:r>
        <w:rPr>
          <w:b/>
          <w:bCs/>
          <w:noProof/>
        </w:rPr>
        <w:t>Michálek, Martin.</w:t>
      </w:r>
      <w:r>
        <w:rPr>
          <w:noProof/>
        </w:rPr>
        <w:t xml:space="preserve"> OOCSS: objektové psaní CSS. </w:t>
      </w:r>
      <w:r>
        <w:rPr>
          <w:i/>
          <w:iCs/>
          <w:noProof/>
        </w:rPr>
        <w:t xml:space="preserve">Vzhůru dolů - webová kodéřina ze všech stran. </w:t>
      </w:r>
      <w:r>
        <w:rPr>
          <w:noProof/>
        </w:rPr>
        <w:t>[Online] listopad. 05 2017. [Citace: 29. duben 2021.] https://www.vzhurudolu.cz/prirucka/oocss.</w:t>
      </w:r>
    </w:p>
    <w:p w14:paraId="649F7C3D" w14:textId="77777777" w:rsidR="00EF74D1" w:rsidRDefault="00EF74D1" w:rsidP="00EF74D1">
      <w:pPr>
        <w:pStyle w:val="Bibliografie"/>
        <w:rPr>
          <w:noProof/>
        </w:rPr>
      </w:pPr>
      <w:r>
        <w:rPr>
          <w:noProof/>
        </w:rPr>
        <w:t xml:space="preserve">11. </w:t>
      </w:r>
      <w:r>
        <w:rPr>
          <w:b/>
          <w:bCs/>
          <w:noProof/>
        </w:rPr>
        <w:t>Smrž, Jan.</w:t>
      </w:r>
      <w:r>
        <w:rPr>
          <w:noProof/>
        </w:rPr>
        <w:t xml:space="preserve"> Teorie BEM a OOCSS. </w:t>
      </w:r>
      <w:r>
        <w:rPr>
          <w:i/>
          <w:iCs/>
          <w:noProof/>
        </w:rPr>
        <w:t xml:space="preserve">BEM a OOCSS. </w:t>
      </w:r>
      <w:r>
        <w:rPr>
          <w:noProof/>
        </w:rPr>
        <w:t>[Online] 2020. [Citace: 29. květen 2021.] http://home.pf.jcu.cz/~smrzja02/bemoocss.html.</w:t>
      </w:r>
    </w:p>
    <w:p w14:paraId="556E1816" w14:textId="77777777" w:rsidR="00EF74D1" w:rsidRDefault="00EF74D1" w:rsidP="00EF74D1">
      <w:pPr>
        <w:pStyle w:val="Bibliografie"/>
        <w:rPr>
          <w:noProof/>
        </w:rPr>
      </w:pPr>
      <w:r>
        <w:rPr>
          <w:noProof/>
        </w:rPr>
        <w:t xml:space="preserve">12. </w:t>
      </w:r>
      <w:r>
        <w:rPr>
          <w:b/>
          <w:bCs/>
          <w:noProof/>
        </w:rPr>
        <w:t>Jahoda, Bohumil.</w:t>
      </w:r>
      <w:r>
        <w:rPr>
          <w:noProof/>
        </w:rPr>
        <w:t xml:space="preserve"> BEM: způsob zápisu CSS. </w:t>
      </w:r>
      <w:r>
        <w:rPr>
          <w:i/>
          <w:iCs/>
          <w:noProof/>
        </w:rPr>
        <w:t xml:space="preserve">Je čas.cz – moderní tvorba webových stránek. </w:t>
      </w:r>
      <w:r>
        <w:rPr>
          <w:noProof/>
        </w:rPr>
        <w:t>[Online] 03. duben 2015. [Citace: 29. květen 2021.] https://jecas.cz/bem.</w:t>
      </w:r>
    </w:p>
    <w:p w14:paraId="7B9EDB5B" w14:textId="77777777" w:rsidR="00EF74D1" w:rsidRDefault="00EF74D1" w:rsidP="00EF74D1">
      <w:pPr>
        <w:pStyle w:val="Bibliografie"/>
        <w:rPr>
          <w:noProof/>
        </w:rPr>
      </w:pPr>
      <w:r>
        <w:rPr>
          <w:noProof/>
        </w:rPr>
        <w:t xml:space="preserve">13. </w:t>
      </w:r>
      <w:r>
        <w:rPr>
          <w:b/>
          <w:bCs/>
          <w:noProof/>
        </w:rPr>
        <w:t>caniuse.com.</w:t>
      </w:r>
      <w:r>
        <w:rPr>
          <w:noProof/>
        </w:rPr>
        <w:t xml:space="preserve"> Can I use... Support tables for HTML5, CSS3, etc. </w:t>
      </w:r>
      <w:r>
        <w:rPr>
          <w:i/>
          <w:iCs/>
          <w:noProof/>
        </w:rPr>
        <w:t xml:space="preserve">Can I use... Support tables for HTML5, CSS3, etc. </w:t>
      </w:r>
      <w:r>
        <w:rPr>
          <w:noProof/>
        </w:rPr>
        <w:t>[Online] [Citace: 29. květen 2021.] https://caniuse.com/?search=css%20flexbox.</w:t>
      </w:r>
    </w:p>
    <w:p w14:paraId="18522A52" w14:textId="77777777" w:rsidR="00EF74D1" w:rsidRDefault="00EF74D1" w:rsidP="00EF74D1">
      <w:pPr>
        <w:pStyle w:val="Bibliografie"/>
        <w:rPr>
          <w:noProof/>
        </w:rPr>
      </w:pPr>
      <w:r>
        <w:rPr>
          <w:noProof/>
        </w:rPr>
        <w:t xml:space="preserve">14. </w:t>
      </w:r>
      <w:r>
        <w:rPr>
          <w:b/>
          <w:bCs/>
          <w:noProof/>
        </w:rPr>
        <w:t>Jahoda, Bohumil.</w:t>
      </w:r>
      <w:r>
        <w:rPr>
          <w:noProof/>
        </w:rPr>
        <w:t xml:space="preserve"> CSS flex. </w:t>
      </w:r>
      <w:r>
        <w:rPr>
          <w:i/>
          <w:iCs/>
          <w:noProof/>
        </w:rPr>
        <w:t xml:space="preserve">Je čas.cz – moderní tvorba webových stránek. </w:t>
      </w:r>
      <w:r>
        <w:rPr>
          <w:noProof/>
        </w:rPr>
        <w:t>[Online] 20. červen 2013. [Citace: 29. květen 2021.] https://jecas.cz/flexbox.</w:t>
      </w:r>
    </w:p>
    <w:p w14:paraId="232E53CC" w14:textId="77777777" w:rsidR="00EF74D1" w:rsidRDefault="00EF74D1" w:rsidP="00EF74D1">
      <w:pPr>
        <w:pStyle w:val="Bibliografie"/>
        <w:rPr>
          <w:noProof/>
        </w:rPr>
      </w:pPr>
      <w:r>
        <w:rPr>
          <w:noProof/>
        </w:rPr>
        <w:t xml:space="preserve">15. </w:t>
      </w:r>
      <w:r>
        <w:rPr>
          <w:b/>
          <w:bCs/>
          <w:noProof/>
        </w:rPr>
        <w:t>Michálek, Martin.</w:t>
      </w:r>
      <w:r>
        <w:rPr>
          <w:noProof/>
        </w:rPr>
        <w:t xml:space="preserve"> CSS Grid: Kompletní příručka všech vlastností (s příklady). </w:t>
      </w:r>
      <w:r>
        <w:rPr>
          <w:i/>
          <w:iCs/>
          <w:noProof/>
        </w:rPr>
        <w:t xml:space="preserve">Vzhůru dolů – webová kodéřina ze všech stran. </w:t>
      </w:r>
      <w:r>
        <w:rPr>
          <w:noProof/>
        </w:rPr>
        <w:t>[Online] únor. 08 2019. [Citace: 29. květen 2021.] https://www.vzhurudolu.cz/prirucka/css-grid.</w:t>
      </w:r>
    </w:p>
    <w:p w14:paraId="435181F1" w14:textId="77777777" w:rsidR="00EF74D1" w:rsidRDefault="00EF74D1" w:rsidP="00EF74D1">
      <w:pPr>
        <w:pStyle w:val="Bibliografie"/>
        <w:rPr>
          <w:noProof/>
        </w:rPr>
      </w:pPr>
      <w:r>
        <w:rPr>
          <w:noProof/>
        </w:rPr>
        <w:lastRenderedPageBreak/>
        <w:t xml:space="preserve">16. </w:t>
      </w:r>
      <w:r>
        <w:rPr>
          <w:b/>
          <w:bCs/>
          <w:noProof/>
        </w:rPr>
        <w:t>Jahoda, Bohumil.</w:t>
      </w:r>
      <w:r>
        <w:rPr>
          <w:noProof/>
        </w:rPr>
        <w:t xml:space="preserve"> Posicování v CSS. </w:t>
      </w:r>
      <w:r>
        <w:rPr>
          <w:i/>
          <w:iCs/>
          <w:noProof/>
        </w:rPr>
        <w:t xml:space="preserve">Je čas.cz – moderní tvorba webových stránek. </w:t>
      </w:r>
      <w:r>
        <w:rPr>
          <w:noProof/>
        </w:rPr>
        <w:t>[Online] 06. říjen 2015. [Citace: 29. květen 2021.] https://jecas.cz/position.</w:t>
      </w:r>
    </w:p>
    <w:p w14:paraId="28F2C34F" w14:textId="77777777" w:rsidR="00EF74D1" w:rsidRDefault="00EF74D1" w:rsidP="00EF74D1">
      <w:pPr>
        <w:pStyle w:val="Bibliografie"/>
        <w:rPr>
          <w:noProof/>
        </w:rPr>
      </w:pPr>
      <w:r>
        <w:rPr>
          <w:noProof/>
        </w:rPr>
        <w:t xml:space="preserve">17. </w:t>
      </w:r>
      <w:r>
        <w:rPr>
          <w:b/>
          <w:bCs/>
          <w:noProof/>
        </w:rPr>
        <w:t>NetApplications.com.</w:t>
      </w:r>
      <w:r>
        <w:rPr>
          <w:noProof/>
        </w:rPr>
        <w:t xml:space="preserve"> Browser market share. </w:t>
      </w:r>
      <w:r>
        <w:rPr>
          <w:i/>
          <w:iCs/>
          <w:noProof/>
        </w:rPr>
        <w:t xml:space="preserve">NetMarketShare. </w:t>
      </w:r>
      <w:r>
        <w:rPr>
          <w:noProof/>
        </w:rPr>
        <w:t>[Online] duben 2021. [Citace: 29. květen 2021.] https://netmarketshare.com/?options=%7B%22filter%22%3A%7B%22%24and%22%3A%5B%7B%22deviceType%22%3A%7B%22%24in%22%3A%5B%22Desktop%2Flaptop%22%5D%7D%7D%5D%7D%2C%22dateLabel%22%3A%22Custom%22%2C%22attributes%22%3A%22share%22%2C%22group%22%3A%22browser%22%2C%2.</w:t>
      </w:r>
    </w:p>
    <w:p w14:paraId="043B6F7E" w14:textId="77777777" w:rsidR="00EF74D1" w:rsidRDefault="00EF74D1" w:rsidP="00EF74D1">
      <w:pPr>
        <w:pStyle w:val="Bibliografie"/>
        <w:rPr>
          <w:noProof/>
        </w:rPr>
      </w:pPr>
      <w:r>
        <w:rPr>
          <w:noProof/>
        </w:rPr>
        <w:t xml:space="preserve">18. </w:t>
      </w:r>
      <w:r>
        <w:rPr>
          <w:b/>
          <w:bCs/>
          <w:noProof/>
        </w:rPr>
        <w:t>INTERNET CZ, a. s.</w:t>
      </w:r>
      <w:r>
        <w:rPr>
          <w:noProof/>
        </w:rPr>
        <w:t xml:space="preserve"> Administrace pro zákazníky | FORPSI.COM. </w:t>
      </w:r>
      <w:r>
        <w:rPr>
          <w:i/>
          <w:iCs/>
          <w:noProof/>
        </w:rPr>
        <w:t xml:space="preserve">Cenově výhodné domény, webhosting a servery | FORPSI.COM. </w:t>
      </w:r>
      <w:r>
        <w:rPr>
          <w:noProof/>
        </w:rPr>
        <w:t>[Online] [Citace: 1. červen 2021.] Vlastní screenshot. https://admin.forpsi.com/.</w:t>
      </w:r>
    </w:p>
    <w:p w14:paraId="7730D451" w14:textId="77777777" w:rsidR="00EF74D1" w:rsidRDefault="00EF74D1" w:rsidP="00EF74D1">
      <w:pPr>
        <w:pStyle w:val="Bibliografie"/>
        <w:rPr>
          <w:noProof/>
        </w:rPr>
      </w:pPr>
      <w:r>
        <w:rPr>
          <w:noProof/>
        </w:rPr>
        <w:t xml:space="preserve">19. —. Přesměrování na https - FORPSI. </w:t>
      </w:r>
      <w:r>
        <w:rPr>
          <w:i/>
          <w:iCs/>
          <w:noProof/>
        </w:rPr>
        <w:t xml:space="preserve">Portal - FORPSI. </w:t>
      </w:r>
      <w:r>
        <w:rPr>
          <w:noProof/>
        </w:rPr>
        <w:t>[Online] 23. březen 2017. [Citace: 29. květen 2021.] https://support.forpsi.com/kb/a4003/presmerovani-na-https.aspx.</w:t>
      </w:r>
    </w:p>
    <w:p w14:paraId="274E1353" w14:textId="77777777" w:rsidR="00EF74D1" w:rsidRDefault="00EF74D1" w:rsidP="00EF74D1">
      <w:pPr>
        <w:pStyle w:val="Bibliografie"/>
        <w:rPr>
          <w:noProof/>
        </w:rPr>
      </w:pPr>
      <w:r>
        <w:rPr>
          <w:noProof/>
        </w:rPr>
        <w:t xml:space="preserve">20. </w:t>
      </w:r>
      <w:r>
        <w:rPr>
          <w:b/>
          <w:bCs/>
          <w:noProof/>
        </w:rPr>
        <w:t>Zeman, Milan.</w:t>
      </w:r>
      <w:r>
        <w:rPr>
          <w:noProof/>
        </w:rPr>
        <w:t xml:space="preserve"> Průvodce Google Analytics pro začátečníky. </w:t>
      </w:r>
      <w:r>
        <w:rPr>
          <w:i/>
          <w:iCs/>
          <w:noProof/>
        </w:rPr>
        <w:t xml:space="preserve">MůjSvětMarketingu.cz. </w:t>
      </w:r>
      <w:r>
        <w:rPr>
          <w:noProof/>
        </w:rPr>
        <w:t>[Online] květen. 12 2018. [Citace: 29. květen 2021.] https://mujsvetmarketingu.cz/digitalni-marketing/pruvodce-google-analytics-pro-zacatecniky/.</w:t>
      </w:r>
    </w:p>
    <w:p w14:paraId="79482034" w14:textId="77777777" w:rsidR="00EF74D1" w:rsidRDefault="00EF74D1" w:rsidP="00EF74D1">
      <w:pPr>
        <w:pStyle w:val="Bibliografie"/>
        <w:rPr>
          <w:noProof/>
        </w:rPr>
      </w:pPr>
      <w:r>
        <w:rPr>
          <w:noProof/>
        </w:rPr>
        <w:t xml:space="preserve">21. </w:t>
      </w:r>
      <w:r>
        <w:rPr>
          <w:b/>
          <w:bCs/>
          <w:noProof/>
        </w:rPr>
        <w:t>Google.</w:t>
      </w:r>
      <w:r>
        <w:rPr>
          <w:noProof/>
        </w:rPr>
        <w:t xml:space="preserve"> Analytics | Domovská stránka. </w:t>
      </w:r>
      <w:r>
        <w:rPr>
          <w:i/>
          <w:iCs/>
          <w:noProof/>
        </w:rPr>
        <w:t xml:space="preserve">Analytics. </w:t>
      </w:r>
      <w:r>
        <w:rPr>
          <w:noProof/>
        </w:rPr>
        <w:t>[Online] [Citace: 1. červen 2021.] Vlastní screenshot. https://analytics.google.com/analytics/web/#/.</w:t>
      </w:r>
    </w:p>
    <w:p w14:paraId="5F086EEA" w14:textId="77777777" w:rsidR="00EF74D1" w:rsidRDefault="00EF74D1" w:rsidP="00EF74D1">
      <w:pPr>
        <w:pStyle w:val="Bibliografie"/>
        <w:rPr>
          <w:noProof/>
        </w:rPr>
      </w:pPr>
      <w:r>
        <w:rPr>
          <w:noProof/>
        </w:rPr>
        <w:t xml:space="preserve">22. </w:t>
      </w:r>
      <w:r>
        <w:rPr>
          <w:b/>
          <w:bCs/>
          <w:noProof/>
        </w:rPr>
        <w:t>Bada, Tomáš.</w:t>
      </w:r>
      <w:r>
        <w:rPr>
          <w:noProof/>
        </w:rPr>
        <w:t xml:space="preserve"> Co znamená SEO a jak funguje? </w:t>
      </w:r>
      <w:r>
        <w:rPr>
          <w:i/>
          <w:iCs/>
          <w:noProof/>
        </w:rPr>
        <w:t xml:space="preserve">Výroba webových stránek - Tomáš Bada. </w:t>
      </w:r>
      <w:r>
        <w:rPr>
          <w:noProof/>
        </w:rPr>
        <w:t>[Online] 20. srpen 2019. [Citace: 1. červen 2021.] https://www.vyrobawebu.cz/seo-optimalizace-2/co-znamena-seo-a-jak-funguje/.</w:t>
      </w:r>
    </w:p>
    <w:p w14:paraId="6193E2F1" w14:textId="77777777" w:rsidR="00EF74D1" w:rsidRDefault="00EF74D1" w:rsidP="00EF74D1">
      <w:pPr>
        <w:pStyle w:val="Bibliografie"/>
        <w:rPr>
          <w:noProof/>
        </w:rPr>
      </w:pPr>
      <w:r>
        <w:rPr>
          <w:noProof/>
        </w:rPr>
        <w:t xml:space="preserve">23. </w:t>
      </w:r>
      <w:r>
        <w:rPr>
          <w:b/>
          <w:bCs/>
          <w:noProof/>
        </w:rPr>
        <w:t>Wikimedia Foundation.</w:t>
      </w:r>
      <w:r>
        <w:rPr>
          <w:noProof/>
        </w:rPr>
        <w:t xml:space="preserve"> Optimalizace pro vyhledávače - Wikipedie. </w:t>
      </w:r>
      <w:r>
        <w:rPr>
          <w:i/>
          <w:iCs/>
          <w:noProof/>
        </w:rPr>
        <w:t xml:space="preserve">Wikipedie, otevřená encyklopedie. </w:t>
      </w:r>
      <w:r>
        <w:rPr>
          <w:noProof/>
        </w:rPr>
        <w:t>[Online] 31. květen 2021. [Citace: 1. červen 2021.] https://cs.wikipedia.org/wiki/Optimalizace_pro_vyhled%C3%A1va%C4%8De.</w:t>
      </w:r>
    </w:p>
    <w:p w14:paraId="1AED9862" w14:textId="77777777" w:rsidR="001D7BF6" w:rsidRPr="001D7BF6" w:rsidRDefault="001D7BF6" w:rsidP="00EF74D1">
      <w:pPr>
        <w:pStyle w:val="Sta"/>
      </w:pPr>
      <w:r>
        <w:fldChar w:fldCharType="end"/>
      </w:r>
    </w:p>
    <w:p w14:paraId="27FBB082" w14:textId="77777777" w:rsidR="001D7BF6" w:rsidRDefault="001D7BF6" w:rsidP="00E60C8B">
      <w:pPr>
        <w:pStyle w:val="Sta"/>
      </w:pPr>
    </w:p>
    <w:p w14:paraId="7DAF3AF2" w14:textId="1644201F" w:rsidR="00EC3F4F" w:rsidRPr="00EC3F4F" w:rsidRDefault="00EC3F4F" w:rsidP="00DE60B2">
      <w:pPr>
        <w:pStyle w:val="Nadpisobsahu"/>
        <w:sectPr w:rsidR="00EC3F4F" w:rsidRPr="00EC3F4F" w:rsidSect="00E33E77">
          <w:headerReference w:type="even" r:id="rId27"/>
          <w:footerReference w:type="default" r:id="rId28"/>
          <w:pgSz w:w="11907" w:h="16840" w:code="9"/>
          <w:pgMar w:top="899" w:right="1418" w:bottom="1078" w:left="1418" w:header="709" w:footer="709" w:gutter="0"/>
          <w:pgNumType w:start="1"/>
          <w:cols w:space="708"/>
          <w:docGrid w:linePitch="360"/>
        </w:sectPr>
      </w:pPr>
    </w:p>
    <w:p w14:paraId="3456716E" w14:textId="2D62BF89" w:rsidR="008A58B3" w:rsidRDefault="000D350E" w:rsidP="000D350E">
      <w:pPr>
        <w:pStyle w:val="Ploha"/>
      </w:pPr>
      <w:bookmarkStart w:id="85" w:name="_Toc73484259"/>
      <w:r>
        <w:lastRenderedPageBreak/>
        <w:t>Seznam přiložených souborů</w:t>
      </w:r>
      <w:bookmarkEnd w:id="85"/>
    </w:p>
    <w:p w14:paraId="2993EAA9" w14:textId="6EB35504" w:rsidR="007C793A" w:rsidRDefault="00EB1A1D" w:rsidP="006E5DA3">
      <w:pPr>
        <w:pStyle w:val="Sta"/>
        <w:numPr>
          <w:ilvl w:val="0"/>
          <w:numId w:val="27"/>
        </w:numPr>
      </w:pPr>
      <w:proofErr w:type="spellStart"/>
      <w:r w:rsidRPr="00EB1A1D">
        <w:rPr>
          <w:b/>
          <w:bCs/>
        </w:rPr>
        <w:t>Navrh_designu_</w:t>
      </w:r>
      <w:r w:rsidR="00AC4BA8">
        <w:rPr>
          <w:b/>
          <w:bCs/>
        </w:rPr>
        <w:t>webu_</w:t>
      </w:r>
      <w:r w:rsidRPr="00EB1A1D">
        <w:rPr>
          <w:b/>
          <w:bCs/>
        </w:rPr>
        <w:t>Geoline-</w:t>
      </w:r>
      <w:proofErr w:type="gramStart"/>
      <w:r w:rsidRPr="00EB1A1D">
        <w:rPr>
          <w:b/>
          <w:bCs/>
        </w:rPr>
        <w:t>CZ.xd</w:t>
      </w:r>
      <w:proofErr w:type="spellEnd"/>
      <w:proofErr w:type="gramEnd"/>
      <w:r w:rsidRPr="00EB1A1D">
        <w:rPr>
          <w:b/>
          <w:bCs/>
        </w:rPr>
        <w:t xml:space="preserve"> </w:t>
      </w:r>
      <w:r>
        <w:t xml:space="preserve">- </w:t>
      </w:r>
      <w:r w:rsidR="007C793A">
        <w:t>Design webu v programu Adobe XD</w:t>
      </w:r>
    </w:p>
    <w:p w14:paraId="5EE0685B" w14:textId="67EBDFA9" w:rsidR="007C793A" w:rsidRPr="000D350E" w:rsidRDefault="00701AF1" w:rsidP="006E5DA3">
      <w:pPr>
        <w:pStyle w:val="Sta"/>
        <w:numPr>
          <w:ilvl w:val="0"/>
          <w:numId w:val="27"/>
        </w:numPr>
      </w:pPr>
      <w:r w:rsidRPr="00701AF1">
        <w:rPr>
          <w:b/>
          <w:bCs/>
        </w:rPr>
        <w:t>Zdrojovy_kod_</w:t>
      </w:r>
      <w:r w:rsidR="00AC4BA8">
        <w:rPr>
          <w:b/>
          <w:bCs/>
        </w:rPr>
        <w:t>web_</w:t>
      </w:r>
      <w:r w:rsidRPr="00701AF1">
        <w:rPr>
          <w:b/>
          <w:bCs/>
        </w:rPr>
        <w:t>Geoline-CZ.zip</w:t>
      </w:r>
      <w:r>
        <w:t xml:space="preserve"> - </w:t>
      </w:r>
      <w:r w:rsidR="007C793A">
        <w:t xml:space="preserve">Zdrojový kód </w:t>
      </w:r>
      <w:r w:rsidR="00F44809">
        <w:t>s grafikou</w:t>
      </w:r>
    </w:p>
    <w:sectPr w:rsidR="007C793A" w:rsidRPr="000D350E" w:rsidSect="00E33E77">
      <w:footerReference w:type="default" r:id="rId29"/>
      <w:pgSz w:w="11907" w:h="16840" w:code="9"/>
      <w:pgMar w:top="899" w:right="1418" w:bottom="1078" w:left="141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513A8E" w14:textId="77777777" w:rsidR="00F556FC" w:rsidRDefault="00F556FC">
      <w:r>
        <w:separator/>
      </w:r>
    </w:p>
  </w:endnote>
  <w:endnote w:type="continuationSeparator" w:id="0">
    <w:p w14:paraId="0E172973" w14:textId="77777777" w:rsidR="00F556FC" w:rsidRDefault="00F556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5C19CB" w14:textId="77777777" w:rsidR="005561FB" w:rsidRDefault="005561FB">
    <w:pPr>
      <w:pStyle w:val="Zpat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E2FF80" w14:textId="77777777" w:rsidR="007A1263" w:rsidRDefault="005561FB" w:rsidP="003E5E15">
    <w:pPr>
      <w:pStyle w:val="Zpat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48328A">
      <w:rPr>
        <w:noProof/>
      </w:rPr>
      <w:t>6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7B9086" w14:textId="77777777" w:rsidR="00EC3F4F" w:rsidRDefault="00EC3F4F" w:rsidP="003E5E15">
    <w:pPr>
      <w:pStyle w:val="Zpat"/>
      <w:jc w:val="right"/>
    </w:pPr>
    <w:r>
      <w:fldChar w:fldCharType="begin"/>
    </w:r>
    <w:r>
      <w:instrText xml:space="preserve"> PAGE  \* ROMAN  \* MERGEFORMAT </w:instrText>
    </w:r>
    <w:r>
      <w:fldChar w:fldCharType="separate"/>
    </w:r>
    <w:r w:rsidR="0048328A">
      <w:rPr>
        <w:noProof/>
      </w:rPr>
      <w:t>II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931175" w14:textId="77777777" w:rsidR="00F556FC" w:rsidRDefault="00F556FC">
      <w:r>
        <w:separator/>
      </w:r>
    </w:p>
  </w:footnote>
  <w:footnote w:type="continuationSeparator" w:id="0">
    <w:p w14:paraId="45D49338" w14:textId="77777777" w:rsidR="00F556FC" w:rsidRDefault="00F556FC">
      <w:r>
        <w:continuationSeparator/>
      </w:r>
    </w:p>
  </w:footnote>
  <w:footnote w:id="1">
    <w:p w14:paraId="0F84DDF0" w14:textId="3FFAF176" w:rsidR="00AF3E84" w:rsidRDefault="00AF3E84">
      <w:pPr>
        <w:pStyle w:val="Textpoznpodarou"/>
      </w:pPr>
      <w:r>
        <w:rPr>
          <w:rStyle w:val="Znakapoznpodarou"/>
        </w:rPr>
        <w:footnoteRef/>
      </w:r>
      <w:r>
        <w:t xml:space="preserve"> Aplikace Coolors - </w:t>
      </w:r>
      <w:hyperlink r:id="rId1" w:history="1">
        <w:r w:rsidRPr="004E3610">
          <w:rPr>
            <w:rStyle w:val="Hypertextovodkaz"/>
          </w:rPr>
          <w:t>https://coolors.co/</w:t>
        </w:r>
      </w:hyperlink>
    </w:p>
  </w:footnote>
  <w:footnote w:id="2">
    <w:p w14:paraId="23E3E7EA" w14:textId="3AC0D29C" w:rsidR="00AF3E84" w:rsidRDefault="004627CC">
      <w:pPr>
        <w:pStyle w:val="Textpoznpodarou"/>
      </w:pPr>
      <w:r>
        <w:rPr>
          <w:rStyle w:val="Znakapoznpodarou"/>
        </w:rPr>
        <w:footnoteRef/>
      </w:r>
      <w:r>
        <w:t xml:space="preserve"> Web Alza - </w:t>
      </w:r>
      <w:hyperlink r:id="rId2" w:history="1">
        <w:r w:rsidR="00AF3E84" w:rsidRPr="004E3610">
          <w:rPr>
            <w:rStyle w:val="Hypertextovodkaz"/>
          </w:rPr>
          <w:t>https://www.alza.cz/</w:t>
        </w:r>
      </w:hyperlink>
    </w:p>
  </w:footnote>
  <w:footnote w:id="3">
    <w:p w14:paraId="70D9A472" w14:textId="77A7B810" w:rsidR="001875FA" w:rsidRDefault="006171ED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="001875FA">
        <w:t xml:space="preserve">Ikony Font </w:t>
      </w:r>
      <w:r w:rsidR="001875FA">
        <w:t xml:space="preserve">Awesome - </w:t>
      </w:r>
      <w:hyperlink r:id="rId3" w:history="1">
        <w:r w:rsidR="001875FA" w:rsidRPr="00C66595">
          <w:rPr>
            <w:rStyle w:val="Hypertextovodkaz"/>
          </w:rPr>
          <w:t>https://fontawesome.com/</w:t>
        </w:r>
      </w:hyperlink>
      <w:r w:rsidR="001875FA">
        <w:t xml:space="preserve"> </w:t>
      </w:r>
    </w:p>
  </w:footnote>
  <w:footnote w:id="4">
    <w:p w14:paraId="75E43C9C" w14:textId="365AF059" w:rsidR="001F4D2A" w:rsidRDefault="001F4D2A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="00657DFC">
        <w:t xml:space="preserve">Knihovna obrázků </w:t>
      </w:r>
      <w:r w:rsidR="00657DFC">
        <w:t xml:space="preserve">Pexels - </w:t>
      </w:r>
      <w:hyperlink r:id="rId4" w:history="1">
        <w:r w:rsidR="00657DFC" w:rsidRPr="004E3610">
          <w:rPr>
            <w:rStyle w:val="Hypertextovodkaz"/>
          </w:rPr>
          <w:t>https://www.pexels.com/</w:t>
        </w:r>
      </w:hyperlink>
    </w:p>
    <w:p w14:paraId="477D8473" w14:textId="77777777" w:rsidR="00E838FD" w:rsidRDefault="00E838FD">
      <w:pPr>
        <w:pStyle w:val="Textpoznpodarou"/>
      </w:pPr>
    </w:p>
  </w:footnote>
  <w:footnote w:id="5">
    <w:p w14:paraId="19372A0F" w14:textId="44AF2FBF" w:rsidR="00657DFC" w:rsidRDefault="00657DFC">
      <w:pPr>
        <w:pStyle w:val="Textpoznpodarou"/>
      </w:pPr>
      <w:r>
        <w:rPr>
          <w:rStyle w:val="Znakapoznpodarou"/>
        </w:rPr>
        <w:footnoteRef/>
      </w:r>
      <w:r>
        <w:t xml:space="preserve"> Knihovna obrázků </w:t>
      </w:r>
      <w:r>
        <w:t xml:space="preserve">Unsplash - </w:t>
      </w:r>
      <w:hyperlink r:id="rId5" w:history="1">
        <w:r w:rsidRPr="004E3610">
          <w:rPr>
            <w:rStyle w:val="Hypertextovodkaz"/>
          </w:rPr>
          <w:t>https://unsplash.com/</w:t>
        </w:r>
      </w:hyperlink>
    </w:p>
  </w:footnote>
  <w:footnote w:id="6">
    <w:p w14:paraId="6C86A71F" w14:textId="05A09B28" w:rsidR="00DA5F16" w:rsidRDefault="004E5723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 w:rsidR="00DA5F16">
        <w:t xml:space="preserve">CSS </w:t>
      </w:r>
      <w:r w:rsidR="00DA5F16">
        <w:t xml:space="preserve">Autoprefixer online - </w:t>
      </w:r>
      <w:hyperlink r:id="rId6" w:history="1">
        <w:r w:rsidR="00DA5F16" w:rsidRPr="00C66595">
          <w:rPr>
            <w:rStyle w:val="Hypertextovodkaz"/>
          </w:rPr>
          <w:t>https://autoprefixer.github.io/</w:t>
        </w:r>
      </w:hyperlink>
    </w:p>
  </w:footnote>
  <w:footnote w:id="7">
    <w:p w14:paraId="1BE0B85F" w14:textId="768EB1B1" w:rsidR="00285311" w:rsidRDefault="00285311">
      <w:pPr>
        <w:pStyle w:val="Textpoznpodarou"/>
      </w:pPr>
      <w:r>
        <w:rPr>
          <w:rStyle w:val="Znakapoznpodarou"/>
        </w:rPr>
        <w:footnoteRef/>
      </w:r>
      <w:r>
        <w:t xml:space="preserve"> </w:t>
      </w:r>
      <w:r>
        <w:t xml:space="preserve">Javascriptová knihovna Glide – </w:t>
      </w:r>
      <w:hyperlink r:id="rId7" w:history="1">
        <w:r w:rsidRPr="00C66595">
          <w:rPr>
            <w:rStyle w:val="Hypertextovodkaz"/>
          </w:rPr>
          <w:t>https://glidejs.com/</w:t>
        </w:r>
      </w:hyperlink>
      <w:r>
        <w:t xml:space="preserve">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9E7154" w14:textId="0BED36DB" w:rsidR="005561FB" w:rsidRDefault="004A0E6C">
    <w:pPr>
      <w:pStyle w:val="Zhlav"/>
    </w:pPr>
    <w:r>
      <w:t xml:space="preserve">Tvorba a nasazení webu </w:t>
    </w:r>
    <w:proofErr w:type="spellStart"/>
    <w:r>
      <w:t>Geoline</w:t>
    </w:r>
    <w:proofErr w:type="spellEnd"/>
    <w:r>
      <w:t xml:space="preserve"> CZ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95CA60" w14:textId="77777777" w:rsidR="00965687" w:rsidRDefault="0096568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0"/>
    <w:multiLevelType w:val="singleLevel"/>
    <w:tmpl w:val="8DCE9A9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" w15:restartNumberingAfterBreak="0">
    <w:nsid w:val="05D0353D"/>
    <w:multiLevelType w:val="hybridMultilevel"/>
    <w:tmpl w:val="5BC89C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4C4A7A"/>
    <w:multiLevelType w:val="hybridMultilevel"/>
    <w:tmpl w:val="F5F8C530"/>
    <w:lvl w:ilvl="0" w:tplc="C62C3FB2">
      <w:start w:val="1"/>
      <w:numFmt w:val="upperLetter"/>
      <w:pStyle w:val="Ploha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643518"/>
    <w:multiLevelType w:val="multilevel"/>
    <w:tmpl w:val="C958B55C"/>
    <w:styleLink w:val="seznam-odrky"/>
    <w:lvl w:ilvl="0">
      <w:start w:val="1"/>
      <w:numFmt w:val="bullet"/>
      <w:lvlText w:val="–"/>
      <w:lvlJc w:val="left"/>
      <w:pPr>
        <w:ind w:left="851" w:hanging="567"/>
      </w:pPr>
      <w:rPr>
        <w:rFonts w:ascii="Cambria" w:hAnsi="Cambria" w:hint="default"/>
        <w:sz w:val="24"/>
      </w:rPr>
    </w:lvl>
    <w:lvl w:ilvl="1">
      <w:start w:val="1"/>
      <w:numFmt w:val="bullet"/>
      <w:lvlText w:val="–"/>
      <w:lvlJc w:val="left"/>
      <w:pPr>
        <w:ind w:left="1418" w:hanging="567"/>
      </w:pPr>
      <w:rPr>
        <w:rFonts w:ascii="Cambria" w:hAnsi="Cambria" w:hint="default"/>
      </w:rPr>
    </w:lvl>
    <w:lvl w:ilvl="2">
      <w:start w:val="1"/>
      <w:numFmt w:val="bullet"/>
      <w:lvlText w:val="–"/>
      <w:lvlJc w:val="left"/>
      <w:pPr>
        <w:ind w:left="1985" w:hanging="567"/>
      </w:pPr>
      <w:rPr>
        <w:rFonts w:ascii="Cambria" w:hAnsi="Cambria" w:hint="default"/>
      </w:rPr>
    </w:lvl>
    <w:lvl w:ilvl="3">
      <w:start w:val="1"/>
      <w:numFmt w:val="bullet"/>
      <w:lvlText w:val="–"/>
      <w:lvlJc w:val="left"/>
      <w:pPr>
        <w:ind w:left="2552" w:hanging="567"/>
      </w:pPr>
      <w:rPr>
        <w:rFonts w:ascii="Cambria" w:hAnsi="Cambria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AD4445"/>
    <w:multiLevelType w:val="multilevel"/>
    <w:tmpl w:val="2D046240"/>
    <w:numStyleLink w:val="slaKapitol"/>
  </w:abstractNum>
  <w:abstractNum w:abstractNumId="5" w15:restartNumberingAfterBreak="0">
    <w:nsid w:val="0EF04CE1"/>
    <w:multiLevelType w:val="multilevel"/>
    <w:tmpl w:val="0D548B94"/>
    <w:styleLink w:val="selnseznam"/>
    <w:lvl w:ilvl="0">
      <w:start w:val="1"/>
      <w:numFmt w:val="decimal"/>
      <w:lvlText w:val="%1)"/>
      <w:lvlJc w:val="left"/>
      <w:pPr>
        <w:ind w:left="851" w:hanging="567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18" w:hanging="567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418"/>
        </w:tabs>
        <w:ind w:left="1985" w:hanging="567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6" w15:restartNumberingAfterBreak="0">
    <w:nsid w:val="15081B02"/>
    <w:multiLevelType w:val="multilevel"/>
    <w:tmpl w:val="8B2C87D4"/>
    <w:styleLink w:val="seznam-abecedn"/>
    <w:lvl w:ilvl="0">
      <w:start w:val="1"/>
      <w:numFmt w:val="lowerLetter"/>
      <w:lvlText w:val="%1)"/>
      <w:lvlJc w:val="left"/>
      <w:pPr>
        <w:ind w:left="851" w:hanging="567"/>
      </w:pPr>
      <w:rPr>
        <w:rFonts w:hint="default"/>
      </w:rPr>
    </w:lvl>
    <w:lvl w:ilvl="1">
      <w:start w:val="1"/>
      <w:numFmt w:val="upperLetter"/>
      <w:lvlText w:val="%2)"/>
      <w:lvlJc w:val="left"/>
      <w:pPr>
        <w:ind w:left="1418" w:hanging="567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985" w:hanging="567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7" w15:restartNumberingAfterBreak="0">
    <w:nsid w:val="1B0545F9"/>
    <w:multiLevelType w:val="multilevel"/>
    <w:tmpl w:val="3FA4C320"/>
    <w:numStyleLink w:val="seznam-slovan"/>
  </w:abstractNum>
  <w:abstractNum w:abstractNumId="8" w15:restartNumberingAfterBreak="0">
    <w:nsid w:val="1B3E3E97"/>
    <w:multiLevelType w:val="multilevel"/>
    <w:tmpl w:val="3FA4C320"/>
    <w:styleLink w:val="seznam-slovan"/>
    <w:lvl w:ilvl="0">
      <w:start w:val="1"/>
      <w:numFmt w:val="decimal"/>
      <w:lvlText w:val="%1)"/>
      <w:lvlJc w:val="left"/>
      <w:pPr>
        <w:ind w:left="851" w:hanging="567"/>
      </w:pPr>
      <w:rPr>
        <w:rFonts w:ascii="Cambria" w:hAnsi="Cambria" w:hint="default"/>
        <w:color w:val="000000"/>
        <w:sz w:val="24"/>
      </w:rPr>
    </w:lvl>
    <w:lvl w:ilvl="1">
      <w:start w:val="1"/>
      <w:numFmt w:val="upperRoman"/>
      <w:lvlText w:val="%2)"/>
      <w:lvlJc w:val="left"/>
      <w:pPr>
        <w:ind w:left="1418" w:hanging="567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985" w:hanging="567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9" w15:restartNumberingAfterBreak="0">
    <w:nsid w:val="25F439B4"/>
    <w:multiLevelType w:val="multilevel"/>
    <w:tmpl w:val="2D046240"/>
    <w:styleLink w:val="slaKapitol"/>
    <w:lvl w:ilvl="0">
      <w:start w:val="1"/>
      <w:numFmt w:val="decimal"/>
      <w:pStyle w:val="Kapitola"/>
      <w:lvlText w:val="%1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>
      <w:start w:val="1"/>
      <w:numFmt w:val="decimal"/>
      <w:pStyle w:val="Podkapitola"/>
      <w:lvlText w:val="%1.%2"/>
      <w:lvlJc w:val="left"/>
      <w:pPr>
        <w:ind w:left="851" w:hanging="851"/>
      </w:pPr>
      <w:rPr>
        <w:rFonts w:hint="default"/>
      </w:rPr>
    </w:lvl>
    <w:lvl w:ilvl="2">
      <w:start w:val="1"/>
      <w:numFmt w:val="decimal"/>
      <w:pStyle w:val="Podpodkapitola"/>
      <w:lvlText w:val="%1.%2.%3"/>
      <w:lvlJc w:val="left"/>
      <w:pPr>
        <w:ind w:left="851" w:hanging="851"/>
      </w:pPr>
      <w:rPr>
        <w:rFonts w:hint="default"/>
      </w:rPr>
    </w:lvl>
    <w:lvl w:ilvl="3">
      <w:start w:val="1"/>
      <w:numFmt w:val="decimal"/>
      <w:pStyle w:val="Nadpis4"/>
      <w:lvlText w:val="%1.%2.%3.%4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pStyle w:val="Nadpis5"/>
      <w:lvlText w:val="%1.%2.%3.%4.%5"/>
      <w:lvlJc w:val="left"/>
      <w:pPr>
        <w:ind w:left="851" w:hanging="851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0" w15:restartNumberingAfterBreak="0">
    <w:nsid w:val="324B15A9"/>
    <w:multiLevelType w:val="multilevel"/>
    <w:tmpl w:val="0D548B94"/>
    <w:numStyleLink w:val="selnseznam"/>
  </w:abstractNum>
  <w:abstractNum w:abstractNumId="11" w15:restartNumberingAfterBreak="0">
    <w:nsid w:val="32937ED3"/>
    <w:multiLevelType w:val="hybridMultilevel"/>
    <w:tmpl w:val="5AB68C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6B5013"/>
    <w:multiLevelType w:val="multilevel"/>
    <w:tmpl w:val="0D548B94"/>
    <w:numStyleLink w:val="selnseznam"/>
  </w:abstractNum>
  <w:abstractNum w:abstractNumId="13" w15:restartNumberingAfterBreak="0">
    <w:nsid w:val="372549C1"/>
    <w:multiLevelType w:val="multilevel"/>
    <w:tmpl w:val="C958B55C"/>
    <w:numStyleLink w:val="seznam-odrky"/>
  </w:abstractNum>
  <w:abstractNum w:abstractNumId="14" w15:restartNumberingAfterBreak="0">
    <w:nsid w:val="3E5F0EB8"/>
    <w:multiLevelType w:val="hybridMultilevel"/>
    <w:tmpl w:val="BDF849F0"/>
    <w:lvl w:ilvl="0" w:tplc="0F546E9A">
      <w:start w:val="1"/>
      <w:numFmt w:val="decimal"/>
      <w:pStyle w:val="Zdroj"/>
      <w:lvlText w:val="[%1]"/>
      <w:lvlJc w:val="left"/>
      <w:pPr>
        <w:ind w:left="1287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007" w:hanging="360"/>
      </w:pPr>
    </w:lvl>
    <w:lvl w:ilvl="2" w:tplc="0405001B" w:tentative="1">
      <w:start w:val="1"/>
      <w:numFmt w:val="lowerRoman"/>
      <w:lvlText w:val="%3."/>
      <w:lvlJc w:val="right"/>
      <w:pPr>
        <w:ind w:left="2727" w:hanging="180"/>
      </w:pPr>
    </w:lvl>
    <w:lvl w:ilvl="3" w:tplc="0405000F" w:tentative="1">
      <w:start w:val="1"/>
      <w:numFmt w:val="decimal"/>
      <w:lvlText w:val="%4."/>
      <w:lvlJc w:val="left"/>
      <w:pPr>
        <w:ind w:left="3447" w:hanging="360"/>
      </w:pPr>
    </w:lvl>
    <w:lvl w:ilvl="4" w:tplc="04050019" w:tentative="1">
      <w:start w:val="1"/>
      <w:numFmt w:val="lowerLetter"/>
      <w:lvlText w:val="%5."/>
      <w:lvlJc w:val="left"/>
      <w:pPr>
        <w:ind w:left="4167" w:hanging="360"/>
      </w:pPr>
    </w:lvl>
    <w:lvl w:ilvl="5" w:tplc="0405001B" w:tentative="1">
      <w:start w:val="1"/>
      <w:numFmt w:val="lowerRoman"/>
      <w:lvlText w:val="%6."/>
      <w:lvlJc w:val="right"/>
      <w:pPr>
        <w:ind w:left="4887" w:hanging="180"/>
      </w:pPr>
    </w:lvl>
    <w:lvl w:ilvl="6" w:tplc="0405000F" w:tentative="1">
      <w:start w:val="1"/>
      <w:numFmt w:val="decimal"/>
      <w:lvlText w:val="%7."/>
      <w:lvlJc w:val="left"/>
      <w:pPr>
        <w:ind w:left="5607" w:hanging="360"/>
      </w:pPr>
    </w:lvl>
    <w:lvl w:ilvl="7" w:tplc="04050019" w:tentative="1">
      <w:start w:val="1"/>
      <w:numFmt w:val="lowerLetter"/>
      <w:lvlText w:val="%8."/>
      <w:lvlJc w:val="left"/>
      <w:pPr>
        <w:ind w:left="6327" w:hanging="360"/>
      </w:pPr>
    </w:lvl>
    <w:lvl w:ilvl="8" w:tplc="0405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43C52B8E"/>
    <w:multiLevelType w:val="multilevel"/>
    <w:tmpl w:val="8B2C87D4"/>
    <w:numStyleLink w:val="seznam-abecedn"/>
  </w:abstractNum>
  <w:abstractNum w:abstractNumId="16" w15:restartNumberingAfterBreak="0">
    <w:nsid w:val="45273C7F"/>
    <w:multiLevelType w:val="multilevel"/>
    <w:tmpl w:val="56A8012E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7F62F17"/>
    <w:multiLevelType w:val="hybridMultilevel"/>
    <w:tmpl w:val="77E4C5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6B50D48"/>
    <w:multiLevelType w:val="multilevel"/>
    <w:tmpl w:val="2D046240"/>
    <w:numStyleLink w:val="slaKapitol"/>
  </w:abstractNum>
  <w:abstractNum w:abstractNumId="19" w15:restartNumberingAfterBreak="0">
    <w:nsid w:val="6756147F"/>
    <w:multiLevelType w:val="multilevel"/>
    <w:tmpl w:val="3FA4C320"/>
    <w:numStyleLink w:val="seznam-slovan"/>
  </w:abstractNum>
  <w:abstractNum w:abstractNumId="20" w15:restartNumberingAfterBreak="0">
    <w:nsid w:val="6CAD70F3"/>
    <w:multiLevelType w:val="multilevel"/>
    <w:tmpl w:val="4B045870"/>
    <w:lvl w:ilvl="0">
      <w:start w:val="1"/>
      <w:numFmt w:val="decimal"/>
      <w:lvlText w:val="%1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1" w:hanging="851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51" w:hanging="851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51" w:hanging="851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6E1F6F37"/>
    <w:multiLevelType w:val="hybridMultilevel"/>
    <w:tmpl w:val="D872423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8C9044C"/>
    <w:multiLevelType w:val="multilevel"/>
    <w:tmpl w:val="8A58E52E"/>
    <w:lvl w:ilvl="0">
      <w:start w:val="1"/>
      <w:numFmt w:val="decimal"/>
      <w:pStyle w:val="Nadpis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3" w15:restartNumberingAfterBreak="0">
    <w:nsid w:val="78DB4BB6"/>
    <w:multiLevelType w:val="multilevel"/>
    <w:tmpl w:val="3FA4C320"/>
    <w:numStyleLink w:val="seznam-slovan"/>
  </w:abstractNum>
  <w:abstractNum w:abstractNumId="24" w15:restartNumberingAfterBreak="0">
    <w:nsid w:val="7A816D9D"/>
    <w:multiLevelType w:val="hybridMultilevel"/>
    <w:tmpl w:val="E11EBE8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BE56500"/>
    <w:multiLevelType w:val="multilevel"/>
    <w:tmpl w:val="3FA4C320"/>
    <w:numStyleLink w:val="seznam-slovan"/>
  </w:abstractNum>
  <w:num w:numId="1">
    <w:abstractNumId w:val="22"/>
  </w:num>
  <w:num w:numId="2">
    <w:abstractNumId w:val="6"/>
  </w:num>
  <w:num w:numId="3">
    <w:abstractNumId w:val="5"/>
  </w:num>
  <w:num w:numId="4">
    <w:abstractNumId w:val="3"/>
  </w:num>
  <w:num w:numId="5">
    <w:abstractNumId w:val="14"/>
  </w:num>
  <w:num w:numId="6">
    <w:abstractNumId w:val="2"/>
  </w:num>
  <w:num w:numId="7">
    <w:abstractNumId w:val="9"/>
  </w:num>
  <w:num w:numId="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7"/>
  </w:num>
  <w:num w:numId="10">
    <w:abstractNumId w:val="13"/>
  </w:num>
  <w:num w:numId="11">
    <w:abstractNumId w:val="15"/>
  </w:num>
  <w:num w:numId="12">
    <w:abstractNumId w:val="18"/>
  </w:num>
  <w:num w:numId="13">
    <w:abstractNumId w:val="8"/>
  </w:num>
  <w:num w:numId="14">
    <w:abstractNumId w:val="12"/>
  </w:num>
  <w:num w:numId="15">
    <w:abstractNumId w:val="19"/>
  </w:num>
  <w:num w:numId="16">
    <w:abstractNumId w:val="25"/>
  </w:num>
  <w:num w:numId="17">
    <w:abstractNumId w:val="23"/>
  </w:num>
  <w:num w:numId="18">
    <w:abstractNumId w:val="16"/>
  </w:num>
  <w:num w:numId="19">
    <w:abstractNumId w:val="10"/>
  </w:num>
  <w:num w:numId="20">
    <w:abstractNumId w:val="4"/>
  </w:num>
  <w:num w:numId="21">
    <w:abstractNumId w:val="20"/>
  </w:num>
  <w:num w:numId="22">
    <w:abstractNumId w:val="17"/>
  </w:num>
  <w:num w:numId="23">
    <w:abstractNumId w:val="11"/>
  </w:num>
  <w:num w:numId="24">
    <w:abstractNumId w:val="21"/>
  </w:num>
  <w:num w:numId="25">
    <w:abstractNumId w:val="0"/>
  </w:num>
  <w:num w:numId="26">
    <w:abstractNumId w:val="24"/>
  </w:num>
  <w:num w:numId="27">
    <w:abstractNumId w:val="1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mirrorMargins/>
  <w:activeWritingStyle w:appName="MSWord" w:lang="en-US" w:vendorID="64" w:dllVersion="6" w:nlCheck="1" w:checkStyle="0"/>
  <w:activeWritingStyle w:appName="MSWord" w:lang="cs-CZ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proofState w:spelling="clean" w:grammar="clean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9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49">
      <v:stroke startarrow="block" endarrow="block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QzszAAEUZmJhbGSjpKwanFxZn5eSAFhrUAK1JXCywAAAA="/>
  </w:docVars>
  <w:rsids>
    <w:rsidRoot w:val="001C1B26"/>
    <w:rsid w:val="00001A0A"/>
    <w:rsid w:val="00005E44"/>
    <w:rsid w:val="000065E9"/>
    <w:rsid w:val="00007567"/>
    <w:rsid w:val="00010BF9"/>
    <w:rsid w:val="000119ED"/>
    <w:rsid w:val="0001299E"/>
    <w:rsid w:val="000162B9"/>
    <w:rsid w:val="00016FA0"/>
    <w:rsid w:val="000203DC"/>
    <w:rsid w:val="00020B69"/>
    <w:rsid w:val="00021A8D"/>
    <w:rsid w:val="00023074"/>
    <w:rsid w:val="0002310B"/>
    <w:rsid w:val="00023A83"/>
    <w:rsid w:val="00023F28"/>
    <w:rsid w:val="00025085"/>
    <w:rsid w:val="00025385"/>
    <w:rsid w:val="000269F6"/>
    <w:rsid w:val="00030236"/>
    <w:rsid w:val="0003067F"/>
    <w:rsid w:val="00031B77"/>
    <w:rsid w:val="0003426B"/>
    <w:rsid w:val="00035102"/>
    <w:rsid w:val="00036EC8"/>
    <w:rsid w:val="00043C07"/>
    <w:rsid w:val="00043F2D"/>
    <w:rsid w:val="00044C0C"/>
    <w:rsid w:val="0004504C"/>
    <w:rsid w:val="000458D4"/>
    <w:rsid w:val="00046510"/>
    <w:rsid w:val="000466BF"/>
    <w:rsid w:val="00046727"/>
    <w:rsid w:val="00047A9A"/>
    <w:rsid w:val="000528D4"/>
    <w:rsid w:val="00054C93"/>
    <w:rsid w:val="00055221"/>
    <w:rsid w:val="00056291"/>
    <w:rsid w:val="0005661A"/>
    <w:rsid w:val="00061530"/>
    <w:rsid w:val="000620FB"/>
    <w:rsid w:val="000629B7"/>
    <w:rsid w:val="00062D0E"/>
    <w:rsid w:val="00062E43"/>
    <w:rsid w:val="00067702"/>
    <w:rsid w:val="00075CBB"/>
    <w:rsid w:val="00075D20"/>
    <w:rsid w:val="00082AAA"/>
    <w:rsid w:val="00082D7E"/>
    <w:rsid w:val="00085236"/>
    <w:rsid w:val="00087107"/>
    <w:rsid w:val="00087938"/>
    <w:rsid w:val="0009071F"/>
    <w:rsid w:val="00090A61"/>
    <w:rsid w:val="00091981"/>
    <w:rsid w:val="00091B48"/>
    <w:rsid w:val="00093B51"/>
    <w:rsid w:val="000945BF"/>
    <w:rsid w:val="00095550"/>
    <w:rsid w:val="00095D10"/>
    <w:rsid w:val="000960D0"/>
    <w:rsid w:val="000969B9"/>
    <w:rsid w:val="000A22B7"/>
    <w:rsid w:val="000A27B3"/>
    <w:rsid w:val="000A3BC2"/>
    <w:rsid w:val="000A562D"/>
    <w:rsid w:val="000A7A92"/>
    <w:rsid w:val="000B1B9E"/>
    <w:rsid w:val="000B264B"/>
    <w:rsid w:val="000B3494"/>
    <w:rsid w:val="000B365A"/>
    <w:rsid w:val="000B3CBC"/>
    <w:rsid w:val="000B6520"/>
    <w:rsid w:val="000B7C16"/>
    <w:rsid w:val="000B7E23"/>
    <w:rsid w:val="000C132F"/>
    <w:rsid w:val="000C3C12"/>
    <w:rsid w:val="000C3D4A"/>
    <w:rsid w:val="000C5B38"/>
    <w:rsid w:val="000D0F81"/>
    <w:rsid w:val="000D350E"/>
    <w:rsid w:val="000D5630"/>
    <w:rsid w:val="000D5C21"/>
    <w:rsid w:val="000D6CC1"/>
    <w:rsid w:val="000D6F97"/>
    <w:rsid w:val="000E0EE8"/>
    <w:rsid w:val="000E4608"/>
    <w:rsid w:val="000E58AF"/>
    <w:rsid w:val="000E5F67"/>
    <w:rsid w:val="000E66C0"/>
    <w:rsid w:val="000E7094"/>
    <w:rsid w:val="000E71FE"/>
    <w:rsid w:val="000E7372"/>
    <w:rsid w:val="000F5474"/>
    <w:rsid w:val="000F7126"/>
    <w:rsid w:val="00103648"/>
    <w:rsid w:val="00103912"/>
    <w:rsid w:val="0010575E"/>
    <w:rsid w:val="00105E1E"/>
    <w:rsid w:val="00106F42"/>
    <w:rsid w:val="00110E82"/>
    <w:rsid w:val="00114007"/>
    <w:rsid w:val="001146EA"/>
    <w:rsid w:val="001149C6"/>
    <w:rsid w:val="00114F7F"/>
    <w:rsid w:val="001151B5"/>
    <w:rsid w:val="001151EC"/>
    <w:rsid w:val="00116D58"/>
    <w:rsid w:val="00117672"/>
    <w:rsid w:val="001212F3"/>
    <w:rsid w:val="001213A0"/>
    <w:rsid w:val="0012204A"/>
    <w:rsid w:val="00122525"/>
    <w:rsid w:val="00122C0A"/>
    <w:rsid w:val="00122DDB"/>
    <w:rsid w:val="00123557"/>
    <w:rsid w:val="00127B0B"/>
    <w:rsid w:val="00127BBC"/>
    <w:rsid w:val="001307D0"/>
    <w:rsid w:val="00131EB8"/>
    <w:rsid w:val="0013310F"/>
    <w:rsid w:val="00133D77"/>
    <w:rsid w:val="0013610E"/>
    <w:rsid w:val="00140F06"/>
    <w:rsid w:val="00141D80"/>
    <w:rsid w:val="00141FD7"/>
    <w:rsid w:val="001479EC"/>
    <w:rsid w:val="00151B2D"/>
    <w:rsid w:val="00152513"/>
    <w:rsid w:val="00154C4D"/>
    <w:rsid w:val="001568E0"/>
    <w:rsid w:val="001620F3"/>
    <w:rsid w:val="00163279"/>
    <w:rsid w:val="00173935"/>
    <w:rsid w:val="0017406E"/>
    <w:rsid w:val="001774E8"/>
    <w:rsid w:val="00177A88"/>
    <w:rsid w:val="0018014A"/>
    <w:rsid w:val="001822F3"/>
    <w:rsid w:val="0018305E"/>
    <w:rsid w:val="0018754F"/>
    <w:rsid w:val="001875FA"/>
    <w:rsid w:val="001900A0"/>
    <w:rsid w:val="0019032C"/>
    <w:rsid w:val="0019070F"/>
    <w:rsid w:val="00192A49"/>
    <w:rsid w:val="00193284"/>
    <w:rsid w:val="0019442D"/>
    <w:rsid w:val="001A43DE"/>
    <w:rsid w:val="001A4C28"/>
    <w:rsid w:val="001A5476"/>
    <w:rsid w:val="001A5BD2"/>
    <w:rsid w:val="001A660C"/>
    <w:rsid w:val="001A6D1D"/>
    <w:rsid w:val="001A7011"/>
    <w:rsid w:val="001A759D"/>
    <w:rsid w:val="001A7711"/>
    <w:rsid w:val="001A7B4D"/>
    <w:rsid w:val="001B2118"/>
    <w:rsid w:val="001B4E94"/>
    <w:rsid w:val="001B5E60"/>
    <w:rsid w:val="001B7E27"/>
    <w:rsid w:val="001C1B26"/>
    <w:rsid w:val="001C26C7"/>
    <w:rsid w:val="001C3924"/>
    <w:rsid w:val="001D14E5"/>
    <w:rsid w:val="001D4070"/>
    <w:rsid w:val="001D6112"/>
    <w:rsid w:val="001D6DE1"/>
    <w:rsid w:val="001D7BF6"/>
    <w:rsid w:val="001E0400"/>
    <w:rsid w:val="001E4488"/>
    <w:rsid w:val="001E5146"/>
    <w:rsid w:val="001E547A"/>
    <w:rsid w:val="001E564B"/>
    <w:rsid w:val="001E5DE9"/>
    <w:rsid w:val="001E7255"/>
    <w:rsid w:val="001E7A7E"/>
    <w:rsid w:val="001F0484"/>
    <w:rsid w:val="001F07A0"/>
    <w:rsid w:val="001F1BAE"/>
    <w:rsid w:val="001F36EE"/>
    <w:rsid w:val="001F4D2A"/>
    <w:rsid w:val="001F5BA5"/>
    <w:rsid w:val="001F6386"/>
    <w:rsid w:val="001F6B1E"/>
    <w:rsid w:val="001F6CF7"/>
    <w:rsid w:val="002017C3"/>
    <w:rsid w:val="00201C35"/>
    <w:rsid w:val="002029CC"/>
    <w:rsid w:val="00206275"/>
    <w:rsid w:val="00212141"/>
    <w:rsid w:val="0021475B"/>
    <w:rsid w:val="00214837"/>
    <w:rsid w:val="00214C96"/>
    <w:rsid w:val="00220608"/>
    <w:rsid w:val="00222675"/>
    <w:rsid w:val="0022273D"/>
    <w:rsid w:val="00224BA5"/>
    <w:rsid w:val="00225BE9"/>
    <w:rsid w:val="00226301"/>
    <w:rsid w:val="002301DB"/>
    <w:rsid w:val="00230F9D"/>
    <w:rsid w:val="002313E1"/>
    <w:rsid w:val="00233507"/>
    <w:rsid w:val="00233765"/>
    <w:rsid w:val="00236267"/>
    <w:rsid w:val="00243B8C"/>
    <w:rsid w:val="002458BC"/>
    <w:rsid w:val="002459E9"/>
    <w:rsid w:val="002470DA"/>
    <w:rsid w:val="002472A8"/>
    <w:rsid w:val="002502D8"/>
    <w:rsid w:val="00251A40"/>
    <w:rsid w:val="002577E2"/>
    <w:rsid w:val="00260606"/>
    <w:rsid w:val="00261547"/>
    <w:rsid w:val="00262279"/>
    <w:rsid w:val="00270207"/>
    <w:rsid w:val="00270B4D"/>
    <w:rsid w:val="0027324E"/>
    <w:rsid w:val="0027525E"/>
    <w:rsid w:val="00276A1C"/>
    <w:rsid w:val="0027784B"/>
    <w:rsid w:val="00280048"/>
    <w:rsid w:val="00280756"/>
    <w:rsid w:val="00280F16"/>
    <w:rsid w:val="002823FE"/>
    <w:rsid w:val="00284EC3"/>
    <w:rsid w:val="00285311"/>
    <w:rsid w:val="00285356"/>
    <w:rsid w:val="002855B4"/>
    <w:rsid w:val="002867D9"/>
    <w:rsid w:val="0028757E"/>
    <w:rsid w:val="00291F71"/>
    <w:rsid w:val="002942DE"/>
    <w:rsid w:val="0029583D"/>
    <w:rsid w:val="00295BF5"/>
    <w:rsid w:val="0029679D"/>
    <w:rsid w:val="002A2ADF"/>
    <w:rsid w:val="002A41B8"/>
    <w:rsid w:val="002A4909"/>
    <w:rsid w:val="002A5E52"/>
    <w:rsid w:val="002A61A7"/>
    <w:rsid w:val="002A756C"/>
    <w:rsid w:val="002A7A62"/>
    <w:rsid w:val="002B6099"/>
    <w:rsid w:val="002B7255"/>
    <w:rsid w:val="002C1711"/>
    <w:rsid w:val="002C1BB6"/>
    <w:rsid w:val="002D038C"/>
    <w:rsid w:val="002D226E"/>
    <w:rsid w:val="002D2817"/>
    <w:rsid w:val="002D2EEB"/>
    <w:rsid w:val="002D3889"/>
    <w:rsid w:val="002D3981"/>
    <w:rsid w:val="002E025F"/>
    <w:rsid w:val="002E203C"/>
    <w:rsid w:val="002E22A7"/>
    <w:rsid w:val="002E50B2"/>
    <w:rsid w:val="002E6020"/>
    <w:rsid w:val="002E75E5"/>
    <w:rsid w:val="002F1DEA"/>
    <w:rsid w:val="002F58D2"/>
    <w:rsid w:val="002F7869"/>
    <w:rsid w:val="00300569"/>
    <w:rsid w:val="00301C0C"/>
    <w:rsid w:val="003021A0"/>
    <w:rsid w:val="00303461"/>
    <w:rsid w:val="00306659"/>
    <w:rsid w:val="00307C76"/>
    <w:rsid w:val="003131DB"/>
    <w:rsid w:val="003145BD"/>
    <w:rsid w:val="003154D0"/>
    <w:rsid w:val="0032013D"/>
    <w:rsid w:val="003205BD"/>
    <w:rsid w:val="00320A59"/>
    <w:rsid w:val="00324309"/>
    <w:rsid w:val="00325955"/>
    <w:rsid w:val="00330DEA"/>
    <w:rsid w:val="003329AC"/>
    <w:rsid w:val="00332C26"/>
    <w:rsid w:val="00334D1B"/>
    <w:rsid w:val="00336EAD"/>
    <w:rsid w:val="00340639"/>
    <w:rsid w:val="00345FE8"/>
    <w:rsid w:val="003477C0"/>
    <w:rsid w:val="0035482E"/>
    <w:rsid w:val="00357862"/>
    <w:rsid w:val="00360271"/>
    <w:rsid w:val="003608FC"/>
    <w:rsid w:val="003635F8"/>
    <w:rsid w:val="00365900"/>
    <w:rsid w:val="00365EB9"/>
    <w:rsid w:val="00366252"/>
    <w:rsid w:val="00371995"/>
    <w:rsid w:val="00373EF2"/>
    <w:rsid w:val="003743D2"/>
    <w:rsid w:val="00377591"/>
    <w:rsid w:val="003802B3"/>
    <w:rsid w:val="00381E16"/>
    <w:rsid w:val="00383A36"/>
    <w:rsid w:val="0038445F"/>
    <w:rsid w:val="0038529A"/>
    <w:rsid w:val="00393EE6"/>
    <w:rsid w:val="003963F0"/>
    <w:rsid w:val="00397360"/>
    <w:rsid w:val="00397B60"/>
    <w:rsid w:val="003A2DFF"/>
    <w:rsid w:val="003A319B"/>
    <w:rsid w:val="003A52BF"/>
    <w:rsid w:val="003A5441"/>
    <w:rsid w:val="003B6EFC"/>
    <w:rsid w:val="003C2329"/>
    <w:rsid w:val="003C622E"/>
    <w:rsid w:val="003D584A"/>
    <w:rsid w:val="003D604C"/>
    <w:rsid w:val="003D6299"/>
    <w:rsid w:val="003D6CFE"/>
    <w:rsid w:val="003D7D08"/>
    <w:rsid w:val="003E5E15"/>
    <w:rsid w:val="003E6E62"/>
    <w:rsid w:val="003F0892"/>
    <w:rsid w:val="003F1ED2"/>
    <w:rsid w:val="003F2640"/>
    <w:rsid w:val="003F3AE0"/>
    <w:rsid w:val="003F7088"/>
    <w:rsid w:val="00401839"/>
    <w:rsid w:val="00401F49"/>
    <w:rsid w:val="00403BA7"/>
    <w:rsid w:val="00403E2A"/>
    <w:rsid w:val="00404B35"/>
    <w:rsid w:val="00405C32"/>
    <w:rsid w:val="00407E15"/>
    <w:rsid w:val="00411E8C"/>
    <w:rsid w:val="00413458"/>
    <w:rsid w:val="00413D59"/>
    <w:rsid w:val="00414D6F"/>
    <w:rsid w:val="00415B01"/>
    <w:rsid w:val="004172C9"/>
    <w:rsid w:val="004250C3"/>
    <w:rsid w:val="004342E9"/>
    <w:rsid w:val="00435B96"/>
    <w:rsid w:val="00436442"/>
    <w:rsid w:val="004407A2"/>
    <w:rsid w:val="00441419"/>
    <w:rsid w:val="00441763"/>
    <w:rsid w:val="00441B8E"/>
    <w:rsid w:val="00441DBE"/>
    <w:rsid w:val="004420E2"/>
    <w:rsid w:val="00442A7C"/>
    <w:rsid w:val="00443C66"/>
    <w:rsid w:val="00445D50"/>
    <w:rsid w:val="00445EAA"/>
    <w:rsid w:val="00447F99"/>
    <w:rsid w:val="00451DCA"/>
    <w:rsid w:val="00452041"/>
    <w:rsid w:val="00453405"/>
    <w:rsid w:val="00453AA3"/>
    <w:rsid w:val="004568F6"/>
    <w:rsid w:val="00457AE8"/>
    <w:rsid w:val="00457F18"/>
    <w:rsid w:val="004627CC"/>
    <w:rsid w:val="00462B93"/>
    <w:rsid w:val="00470D7F"/>
    <w:rsid w:val="00471333"/>
    <w:rsid w:val="00471E4C"/>
    <w:rsid w:val="004732C0"/>
    <w:rsid w:val="004739D5"/>
    <w:rsid w:val="00474EAD"/>
    <w:rsid w:val="00475867"/>
    <w:rsid w:val="0047796F"/>
    <w:rsid w:val="004809F4"/>
    <w:rsid w:val="00481967"/>
    <w:rsid w:val="0048328A"/>
    <w:rsid w:val="00484438"/>
    <w:rsid w:val="004849A8"/>
    <w:rsid w:val="0048688B"/>
    <w:rsid w:val="0048724E"/>
    <w:rsid w:val="00487A0E"/>
    <w:rsid w:val="004921D6"/>
    <w:rsid w:val="004936B1"/>
    <w:rsid w:val="00493FF4"/>
    <w:rsid w:val="00494B72"/>
    <w:rsid w:val="004A0E6C"/>
    <w:rsid w:val="004A4B74"/>
    <w:rsid w:val="004B2E41"/>
    <w:rsid w:val="004B63C5"/>
    <w:rsid w:val="004C29BB"/>
    <w:rsid w:val="004C5FBE"/>
    <w:rsid w:val="004C61D6"/>
    <w:rsid w:val="004C7F61"/>
    <w:rsid w:val="004D0D01"/>
    <w:rsid w:val="004D1E6A"/>
    <w:rsid w:val="004D43D6"/>
    <w:rsid w:val="004D54E7"/>
    <w:rsid w:val="004D7918"/>
    <w:rsid w:val="004D7D22"/>
    <w:rsid w:val="004E20C9"/>
    <w:rsid w:val="004E2132"/>
    <w:rsid w:val="004E24A5"/>
    <w:rsid w:val="004E5723"/>
    <w:rsid w:val="004E735D"/>
    <w:rsid w:val="004E7378"/>
    <w:rsid w:val="004E7BF6"/>
    <w:rsid w:val="004F1E55"/>
    <w:rsid w:val="004F37E5"/>
    <w:rsid w:val="004F5DCD"/>
    <w:rsid w:val="004F687A"/>
    <w:rsid w:val="00500A9B"/>
    <w:rsid w:val="00503D22"/>
    <w:rsid w:val="0050705D"/>
    <w:rsid w:val="00507C53"/>
    <w:rsid w:val="00507E2A"/>
    <w:rsid w:val="00513B01"/>
    <w:rsid w:val="0051560B"/>
    <w:rsid w:val="005166D3"/>
    <w:rsid w:val="0051793C"/>
    <w:rsid w:val="00520337"/>
    <w:rsid w:val="0052093B"/>
    <w:rsid w:val="00520A0D"/>
    <w:rsid w:val="00520FD4"/>
    <w:rsid w:val="00521618"/>
    <w:rsid w:val="00521B3B"/>
    <w:rsid w:val="0052258A"/>
    <w:rsid w:val="00532253"/>
    <w:rsid w:val="0053245E"/>
    <w:rsid w:val="0053376E"/>
    <w:rsid w:val="00534C49"/>
    <w:rsid w:val="00535913"/>
    <w:rsid w:val="00546026"/>
    <w:rsid w:val="0054695E"/>
    <w:rsid w:val="005547FE"/>
    <w:rsid w:val="00555AF7"/>
    <w:rsid w:val="005561FB"/>
    <w:rsid w:val="005570E6"/>
    <w:rsid w:val="005577A6"/>
    <w:rsid w:val="00561711"/>
    <w:rsid w:val="0056382A"/>
    <w:rsid w:val="00564697"/>
    <w:rsid w:val="005648E8"/>
    <w:rsid w:val="00565DA0"/>
    <w:rsid w:val="00565E57"/>
    <w:rsid w:val="005667B4"/>
    <w:rsid w:val="0056732B"/>
    <w:rsid w:val="00570DCB"/>
    <w:rsid w:val="00570F0D"/>
    <w:rsid w:val="0057161B"/>
    <w:rsid w:val="005748CB"/>
    <w:rsid w:val="005815E3"/>
    <w:rsid w:val="00582F24"/>
    <w:rsid w:val="00583D8A"/>
    <w:rsid w:val="00590A13"/>
    <w:rsid w:val="00590F74"/>
    <w:rsid w:val="0059226A"/>
    <w:rsid w:val="00592A12"/>
    <w:rsid w:val="0059589B"/>
    <w:rsid w:val="005A1EDE"/>
    <w:rsid w:val="005A2F14"/>
    <w:rsid w:val="005A627A"/>
    <w:rsid w:val="005A62F9"/>
    <w:rsid w:val="005A77CC"/>
    <w:rsid w:val="005B0C4B"/>
    <w:rsid w:val="005B3B8F"/>
    <w:rsid w:val="005C246B"/>
    <w:rsid w:val="005C3E9D"/>
    <w:rsid w:val="005C4575"/>
    <w:rsid w:val="005C47CC"/>
    <w:rsid w:val="005C5455"/>
    <w:rsid w:val="005C72D6"/>
    <w:rsid w:val="005C77F7"/>
    <w:rsid w:val="005C788A"/>
    <w:rsid w:val="005D08A7"/>
    <w:rsid w:val="005D31EE"/>
    <w:rsid w:val="005E01FF"/>
    <w:rsid w:val="005E17F2"/>
    <w:rsid w:val="005E347B"/>
    <w:rsid w:val="005E5CDF"/>
    <w:rsid w:val="005E652F"/>
    <w:rsid w:val="005F2748"/>
    <w:rsid w:val="005F3017"/>
    <w:rsid w:val="005F7053"/>
    <w:rsid w:val="006007F4"/>
    <w:rsid w:val="00602039"/>
    <w:rsid w:val="00602E90"/>
    <w:rsid w:val="00602F5A"/>
    <w:rsid w:val="00603493"/>
    <w:rsid w:val="00603BD3"/>
    <w:rsid w:val="006045B7"/>
    <w:rsid w:val="0060613A"/>
    <w:rsid w:val="00607112"/>
    <w:rsid w:val="0061308A"/>
    <w:rsid w:val="0061344C"/>
    <w:rsid w:val="006138AE"/>
    <w:rsid w:val="00613AC9"/>
    <w:rsid w:val="00613ACA"/>
    <w:rsid w:val="00613CBB"/>
    <w:rsid w:val="006171ED"/>
    <w:rsid w:val="0062138B"/>
    <w:rsid w:val="00621C3C"/>
    <w:rsid w:val="00626440"/>
    <w:rsid w:val="00627226"/>
    <w:rsid w:val="00630D9E"/>
    <w:rsid w:val="006326EE"/>
    <w:rsid w:val="00633748"/>
    <w:rsid w:val="00634970"/>
    <w:rsid w:val="006370CF"/>
    <w:rsid w:val="006424B2"/>
    <w:rsid w:val="006446D3"/>
    <w:rsid w:val="00644DB5"/>
    <w:rsid w:val="00645EBA"/>
    <w:rsid w:val="00646F0B"/>
    <w:rsid w:val="006505F5"/>
    <w:rsid w:val="00651D60"/>
    <w:rsid w:val="00652231"/>
    <w:rsid w:val="006531FA"/>
    <w:rsid w:val="00653614"/>
    <w:rsid w:val="00654CB9"/>
    <w:rsid w:val="00655FB5"/>
    <w:rsid w:val="00656EC7"/>
    <w:rsid w:val="006572CB"/>
    <w:rsid w:val="00657DFC"/>
    <w:rsid w:val="00661AA4"/>
    <w:rsid w:val="00664680"/>
    <w:rsid w:val="00665677"/>
    <w:rsid w:val="0066635F"/>
    <w:rsid w:val="00670D58"/>
    <w:rsid w:val="00673453"/>
    <w:rsid w:val="00673929"/>
    <w:rsid w:val="006751C5"/>
    <w:rsid w:val="00675756"/>
    <w:rsid w:val="00684AE1"/>
    <w:rsid w:val="00685E60"/>
    <w:rsid w:val="006869BB"/>
    <w:rsid w:val="00687711"/>
    <w:rsid w:val="00691C9A"/>
    <w:rsid w:val="00693CF1"/>
    <w:rsid w:val="00696ECF"/>
    <w:rsid w:val="006A2995"/>
    <w:rsid w:val="006A3A2B"/>
    <w:rsid w:val="006A4334"/>
    <w:rsid w:val="006A471D"/>
    <w:rsid w:val="006A7EAC"/>
    <w:rsid w:val="006B0A99"/>
    <w:rsid w:val="006B1342"/>
    <w:rsid w:val="006B26A7"/>
    <w:rsid w:val="006B392A"/>
    <w:rsid w:val="006C1226"/>
    <w:rsid w:val="006C4527"/>
    <w:rsid w:val="006C5C86"/>
    <w:rsid w:val="006C6EC0"/>
    <w:rsid w:val="006D075B"/>
    <w:rsid w:val="006D129C"/>
    <w:rsid w:val="006D21B4"/>
    <w:rsid w:val="006D2FA4"/>
    <w:rsid w:val="006D6756"/>
    <w:rsid w:val="006D6E12"/>
    <w:rsid w:val="006E0892"/>
    <w:rsid w:val="006E357A"/>
    <w:rsid w:val="006E5AC2"/>
    <w:rsid w:val="006E5DA3"/>
    <w:rsid w:val="006E6230"/>
    <w:rsid w:val="006F0EA2"/>
    <w:rsid w:val="006F2E71"/>
    <w:rsid w:val="00701AF1"/>
    <w:rsid w:val="00702451"/>
    <w:rsid w:val="0070312C"/>
    <w:rsid w:val="00706429"/>
    <w:rsid w:val="00706EF4"/>
    <w:rsid w:val="00707B5F"/>
    <w:rsid w:val="00714724"/>
    <w:rsid w:val="0071488E"/>
    <w:rsid w:val="007152DA"/>
    <w:rsid w:val="00717D2C"/>
    <w:rsid w:val="007202EA"/>
    <w:rsid w:val="007239B9"/>
    <w:rsid w:val="0072433C"/>
    <w:rsid w:val="0072471D"/>
    <w:rsid w:val="007253F5"/>
    <w:rsid w:val="00725F68"/>
    <w:rsid w:val="007333F9"/>
    <w:rsid w:val="00736694"/>
    <w:rsid w:val="0074128E"/>
    <w:rsid w:val="00741F70"/>
    <w:rsid w:val="007524C7"/>
    <w:rsid w:val="007575DF"/>
    <w:rsid w:val="00760626"/>
    <w:rsid w:val="00760A85"/>
    <w:rsid w:val="00760CBA"/>
    <w:rsid w:val="00760E5B"/>
    <w:rsid w:val="007612EF"/>
    <w:rsid w:val="00766802"/>
    <w:rsid w:val="00766AFD"/>
    <w:rsid w:val="00767609"/>
    <w:rsid w:val="0077073E"/>
    <w:rsid w:val="007726DF"/>
    <w:rsid w:val="00773499"/>
    <w:rsid w:val="00775239"/>
    <w:rsid w:val="0077598F"/>
    <w:rsid w:val="00776009"/>
    <w:rsid w:val="007802D6"/>
    <w:rsid w:val="007831D9"/>
    <w:rsid w:val="007844A1"/>
    <w:rsid w:val="00785573"/>
    <w:rsid w:val="00785BEF"/>
    <w:rsid w:val="007870B6"/>
    <w:rsid w:val="007905C9"/>
    <w:rsid w:val="00791910"/>
    <w:rsid w:val="00792959"/>
    <w:rsid w:val="007950F3"/>
    <w:rsid w:val="00797C01"/>
    <w:rsid w:val="007A1263"/>
    <w:rsid w:val="007A28D5"/>
    <w:rsid w:val="007A342C"/>
    <w:rsid w:val="007A4413"/>
    <w:rsid w:val="007A6521"/>
    <w:rsid w:val="007A6A30"/>
    <w:rsid w:val="007B0DA9"/>
    <w:rsid w:val="007B2AFE"/>
    <w:rsid w:val="007B3B4B"/>
    <w:rsid w:val="007B551A"/>
    <w:rsid w:val="007B7118"/>
    <w:rsid w:val="007C0084"/>
    <w:rsid w:val="007C01B1"/>
    <w:rsid w:val="007C280B"/>
    <w:rsid w:val="007C4511"/>
    <w:rsid w:val="007C6C7C"/>
    <w:rsid w:val="007C793A"/>
    <w:rsid w:val="007C7B7E"/>
    <w:rsid w:val="007D19AB"/>
    <w:rsid w:val="007D1B92"/>
    <w:rsid w:val="007D20E7"/>
    <w:rsid w:val="007D4856"/>
    <w:rsid w:val="007E0BF9"/>
    <w:rsid w:val="007E20CC"/>
    <w:rsid w:val="007E22BB"/>
    <w:rsid w:val="007E2403"/>
    <w:rsid w:val="007E3AFB"/>
    <w:rsid w:val="007E5C1B"/>
    <w:rsid w:val="007E7C7E"/>
    <w:rsid w:val="007F0D06"/>
    <w:rsid w:val="007F2B46"/>
    <w:rsid w:val="00805B4B"/>
    <w:rsid w:val="008066AE"/>
    <w:rsid w:val="008069E4"/>
    <w:rsid w:val="008120A9"/>
    <w:rsid w:val="00817634"/>
    <w:rsid w:val="008203EB"/>
    <w:rsid w:val="00821331"/>
    <w:rsid w:val="00822615"/>
    <w:rsid w:val="00825DC9"/>
    <w:rsid w:val="00827CBC"/>
    <w:rsid w:val="00833D05"/>
    <w:rsid w:val="00837FC1"/>
    <w:rsid w:val="00841F07"/>
    <w:rsid w:val="00842032"/>
    <w:rsid w:val="00842BB7"/>
    <w:rsid w:val="008456DC"/>
    <w:rsid w:val="00852F00"/>
    <w:rsid w:val="008538EE"/>
    <w:rsid w:val="00853DF4"/>
    <w:rsid w:val="00855B92"/>
    <w:rsid w:val="0086544B"/>
    <w:rsid w:val="0087112C"/>
    <w:rsid w:val="00871CED"/>
    <w:rsid w:val="0087558B"/>
    <w:rsid w:val="008824FB"/>
    <w:rsid w:val="0088298D"/>
    <w:rsid w:val="0088453E"/>
    <w:rsid w:val="00885FB3"/>
    <w:rsid w:val="00886029"/>
    <w:rsid w:val="008868F3"/>
    <w:rsid w:val="008871D3"/>
    <w:rsid w:val="008907C4"/>
    <w:rsid w:val="00896CD8"/>
    <w:rsid w:val="00897382"/>
    <w:rsid w:val="0089774C"/>
    <w:rsid w:val="008A0274"/>
    <w:rsid w:val="008A260F"/>
    <w:rsid w:val="008A30F4"/>
    <w:rsid w:val="008A4D1D"/>
    <w:rsid w:val="008A58B3"/>
    <w:rsid w:val="008A649F"/>
    <w:rsid w:val="008A7B53"/>
    <w:rsid w:val="008B3963"/>
    <w:rsid w:val="008B3C0D"/>
    <w:rsid w:val="008B52E8"/>
    <w:rsid w:val="008C04A3"/>
    <w:rsid w:val="008C0A11"/>
    <w:rsid w:val="008C18FB"/>
    <w:rsid w:val="008C3604"/>
    <w:rsid w:val="008C736C"/>
    <w:rsid w:val="008D2687"/>
    <w:rsid w:val="008D5199"/>
    <w:rsid w:val="008D5B82"/>
    <w:rsid w:val="008D657C"/>
    <w:rsid w:val="008D7D45"/>
    <w:rsid w:val="008E13F8"/>
    <w:rsid w:val="008E1CA8"/>
    <w:rsid w:val="008E744B"/>
    <w:rsid w:val="008F0E40"/>
    <w:rsid w:val="008F1142"/>
    <w:rsid w:val="008F3E1F"/>
    <w:rsid w:val="008F6172"/>
    <w:rsid w:val="008F6407"/>
    <w:rsid w:val="00900CAD"/>
    <w:rsid w:val="00900F54"/>
    <w:rsid w:val="0091023F"/>
    <w:rsid w:val="00914671"/>
    <w:rsid w:val="00914ACB"/>
    <w:rsid w:val="00915D71"/>
    <w:rsid w:val="00917B0D"/>
    <w:rsid w:val="0092390C"/>
    <w:rsid w:val="009252B5"/>
    <w:rsid w:val="009259E9"/>
    <w:rsid w:val="00927038"/>
    <w:rsid w:val="0093185D"/>
    <w:rsid w:val="00931F0C"/>
    <w:rsid w:val="00931FC5"/>
    <w:rsid w:val="0093260E"/>
    <w:rsid w:val="00942BD3"/>
    <w:rsid w:val="00943620"/>
    <w:rsid w:val="009450FF"/>
    <w:rsid w:val="0094689A"/>
    <w:rsid w:val="00956AC6"/>
    <w:rsid w:val="00957035"/>
    <w:rsid w:val="009602FB"/>
    <w:rsid w:val="009610FC"/>
    <w:rsid w:val="00965687"/>
    <w:rsid w:val="00965F8C"/>
    <w:rsid w:val="00965F91"/>
    <w:rsid w:val="00967873"/>
    <w:rsid w:val="009709D2"/>
    <w:rsid w:val="00971E44"/>
    <w:rsid w:val="0097249F"/>
    <w:rsid w:val="0097368E"/>
    <w:rsid w:val="0097676E"/>
    <w:rsid w:val="00980EF4"/>
    <w:rsid w:val="00981485"/>
    <w:rsid w:val="009834D5"/>
    <w:rsid w:val="009838C5"/>
    <w:rsid w:val="009843DE"/>
    <w:rsid w:val="0098552F"/>
    <w:rsid w:val="009904A9"/>
    <w:rsid w:val="009923A1"/>
    <w:rsid w:val="00996DC9"/>
    <w:rsid w:val="009A2BBB"/>
    <w:rsid w:val="009A3679"/>
    <w:rsid w:val="009A4AFE"/>
    <w:rsid w:val="009A7B3F"/>
    <w:rsid w:val="009B1A10"/>
    <w:rsid w:val="009B21F6"/>
    <w:rsid w:val="009B3D6A"/>
    <w:rsid w:val="009B4231"/>
    <w:rsid w:val="009C00B2"/>
    <w:rsid w:val="009C2343"/>
    <w:rsid w:val="009C2CED"/>
    <w:rsid w:val="009C2EBD"/>
    <w:rsid w:val="009C38EE"/>
    <w:rsid w:val="009C66BA"/>
    <w:rsid w:val="009C66ED"/>
    <w:rsid w:val="009C7BE3"/>
    <w:rsid w:val="009D0324"/>
    <w:rsid w:val="009D048F"/>
    <w:rsid w:val="009D09C9"/>
    <w:rsid w:val="009D56E3"/>
    <w:rsid w:val="009E0177"/>
    <w:rsid w:val="009E1127"/>
    <w:rsid w:val="009E5D37"/>
    <w:rsid w:val="009E77F1"/>
    <w:rsid w:val="009F0161"/>
    <w:rsid w:val="009F03A9"/>
    <w:rsid w:val="009F1173"/>
    <w:rsid w:val="009F1740"/>
    <w:rsid w:val="009F2E2A"/>
    <w:rsid w:val="009F2EF7"/>
    <w:rsid w:val="009F65CF"/>
    <w:rsid w:val="00A01822"/>
    <w:rsid w:val="00A0476C"/>
    <w:rsid w:val="00A05307"/>
    <w:rsid w:val="00A11FA1"/>
    <w:rsid w:val="00A128EB"/>
    <w:rsid w:val="00A13B84"/>
    <w:rsid w:val="00A23FC2"/>
    <w:rsid w:val="00A2777B"/>
    <w:rsid w:val="00A30F80"/>
    <w:rsid w:val="00A33DED"/>
    <w:rsid w:val="00A3431F"/>
    <w:rsid w:val="00A343FE"/>
    <w:rsid w:val="00A371E5"/>
    <w:rsid w:val="00A37C2C"/>
    <w:rsid w:val="00A43963"/>
    <w:rsid w:val="00A442BA"/>
    <w:rsid w:val="00A44636"/>
    <w:rsid w:val="00A44B14"/>
    <w:rsid w:val="00A45064"/>
    <w:rsid w:val="00A45085"/>
    <w:rsid w:val="00A4569B"/>
    <w:rsid w:val="00A45D7D"/>
    <w:rsid w:val="00A47DDA"/>
    <w:rsid w:val="00A51153"/>
    <w:rsid w:val="00A511B3"/>
    <w:rsid w:val="00A51FCC"/>
    <w:rsid w:val="00A53F77"/>
    <w:rsid w:val="00A54C43"/>
    <w:rsid w:val="00A55571"/>
    <w:rsid w:val="00A60943"/>
    <w:rsid w:val="00A6212D"/>
    <w:rsid w:val="00A62943"/>
    <w:rsid w:val="00A65A0B"/>
    <w:rsid w:val="00A65D8D"/>
    <w:rsid w:val="00A663A8"/>
    <w:rsid w:val="00A66D24"/>
    <w:rsid w:val="00A72165"/>
    <w:rsid w:val="00A76518"/>
    <w:rsid w:val="00A77BB8"/>
    <w:rsid w:val="00A81D9F"/>
    <w:rsid w:val="00A82131"/>
    <w:rsid w:val="00A8723A"/>
    <w:rsid w:val="00A96F5E"/>
    <w:rsid w:val="00AA0F62"/>
    <w:rsid w:val="00AA2F1F"/>
    <w:rsid w:val="00AA3C54"/>
    <w:rsid w:val="00AB1793"/>
    <w:rsid w:val="00AB2980"/>
    <w:rsid w:val="00AB4DB8"/>
    <w:rsid w:val="00AB6DB8"/>
    <w:rsid w:val="00AC1693"/>
    <w:rsid w:val="00AC3038"/>
    <w:rsid w:val="00AC3C27"/>
    <w:rsid w:val="00AC4239"/>
    <w:rsid w:val="00AC429C"/>
    <w:rsid w:val="00AC4BA8"/>
    <w:rsid w:val="00AC59AE"/>
    <w:rsid w:val="00AC5A61"/>
    <w:rsid w:val="00AD0039"/>
    <w:rsid w:val="00AD2086"/>
    <w:rsid w:val="00AD49CC"/>
    <w:rsid w:val="00AD4CD0"/>
    <w:rsid w:val="00AD4F41"/>
    <w:rsid w:val="00AD5785"/>
    <w:rsid w:val="00AD6FC9"/>
    <w:rsid w:val="00AE02EA"/>
    <w:rsid w:val="00AE50D3"/>
    <w:rsid w:val="00AE5FCD"/>
    <w:rsid w:val="00AE6935"/>
    <w:rsid w:val="00AF1F81"/>
    <w:rsid w:val="00AF3E84"/>
    <w:rsid w:val="00AF5503"/>
    <w:rsid w:val="00AF74D4"/>
    <w:rsid w:val="00B003CF"/>
    <w:rsid w:val="00B00A56"/>
    <w:rsid w:val="00B02145"/>
    <w:rsid w:val="00B02FB9"/>
    <w:rsid w:val="00B04709"/>
    <w:rsid w:val="00B05938"/>
    <w:rsid w:val="00B1258E"/>
    <w:rsid w:val="00B132BB"/>
    <w:rsid w:val="00B149B3"/>
    <w:rsid w:val="00B24108"/>
    <w:rsid w:val="00B24AB9"/>
    <w:rsid w:val="00B25126"/>
    <w:rsid w:val="00B3172C"/>
    <w:rsid w:val="00B36E27"/>
    <w:rsid w:val="00B37670"/>
    <w:rsid w:val="00B42CC1"/>
    <w:rsid w:val="00B43A11"/>
    <w:rsid w:val="00B50567"/>
    <w:rsid w:val="00B50A8F"/>
    <w:rsid w:val="00B5275D"/>
    <w:rsid w:val="00B55E69"/>
    <w:rsid w:val="00B56EAE"/>
    <w:rsid w:val="00B70CFE"/>
    <w:rsid w:val="00B730CD"/>
    <w:rsid w:val="00B75366"/>
    <w:rsid w:val="00B8318F"/>
    <w:rsid w:val="00B84FCC"/>
    <w:rsid w:val="00B91F70"/>
    <w:rsid w:val="00B934E1"/>
    <w:rsid w:val="00B943B1"/>
    <w:rsid w:val="00B94DFD"/>
    <w:rsid w:val="00B95279"/>
    <w:rsid w:val="00B95DF8"/>
    <w:rsid w:val="00BA0081"/>
    <w:rsid w:val="00BA0742"/>
    <w:rsid w:val="00BA4A26"/>
    <w:rsid w:val="00BA5F61"/>
    <w:rsid w:val="00BB14F0"/>
    <w:rsid w:val="00BB1A75"/>
    <w:rsid w:val="00BB1E3B"/>
    <w:rsid w:val="00BB1F36"/>
    <w:rsid w:val="00BB52DF"/>
    <w:rsid w:val="00BB54DA"/>
    <w:rsid w:val="00BC1FF4"/>
    <w:rsid w:val="00BC2275"/>
    <w:rsid w:val="00BC280C"/>
    <w:rsid w:val="00BC2E05"/>
    <w:rsid w:val="00BD111D"/>
    <w:rsid w:val="00BD1CBF"/>
    <w:rsid w:val="00BD22AE"/>
    <w:rsid w:val="00BD2A6D"/>
    <w:rsid w:val="00BD4B87"/>
    <w:rsid w:val="00BD73B6"/>
    <w:rsid w:val="00BE01C9"/>
    <w:rsid w:val="00BE0D34"/>
    <w:rsid w:val="00BE529E"/>
    <w:rsid w:val="00BF15E0"/>
    <w:rsid w:val="00BF21E5"/>
    <w:rsid w:val="00BF40EF"/>
    <w:rsid w:val="00BF544C"/>
    <w:rsid w:val="00BF7ACB"/>
    <w:rsid w:val="00C02580"/>
    <w:rsid w:val="00C03B0E"/>
    <w:rsid w:val="00C046E2"/>
    <w:rsid w:val="00C052A1"/>
    <w:rsid w:val="00C126C3"/>
    <w:rsid w:val="00C12C69"/>
    <w:rsid w:val="00C1347A"/>
    <w:rsid w:val="00C161F4"/>
    <w:rsid w:val="00C242B2"/>
    <w:rsid w:val="00C260B8"/>
    <w:rsid w:val="00C26669"/>
    <w:rsid w:val="00C347D5"/>
    <w:rsid w:val="00C3512D"/>
    <w:rsid w:val="00C37C28"/>
    <w:rsid w:val="00C401F2"/>
    <w:rsid w:val="00C40A86"/>
    <w:rsid w:val="00C4739C"/>
    <w:rsid w:val="00C502C1"/>
    <w:rsid w:val="00C50403"/>
    <w:rsid w:val="00C5503B"/>
    <w:rsid w:val="00C56068"/>
    <w:rsid w:val="00C600BF"/>
    <w:rsid w:val="00C61438"/>
    <w:rsid w:val="00C61CAA"/>
    <w:rsid w:val="00C637B3"/>
    <w:rsid w:val="00C64127"/>
    <w:rsid w:val="00C71CEB"/>
    <w:rsid w:val="00C7389F"/>
    <w:rsid w:val="00C73B57"/>
    <w:rsid w:val="00C74EA5"/>
    <w:rsid w:val="00C75AD8"/>
    <w:rsid w:val="00C825B0"/>
    <w:rsid w:val="00C8358E"/>
    <w:rsid w:val="00C844A4"/>
    <w:rsid w:val="00C84FB2"/>
    <w:rsid w:val="00C85480"/>
    <w:rsid w:val="00C873EE"/>
    <w:rsid w:val="00C90369"/>
    <w:rsid w:val="00C90719"/>
    <w:rsid w:val="00C90D81"/>
    <w:rsid w:val="00C92657"/>
    <w:rsid w:val="00C948DA"/>
    <w:rsid w:val="00C9492B"/>
    <w:rsid w:val="00C949D7"/>
    <w:rsid w:val="00CB052F"/>
    <w:rsid w:val="00CB1CD9"/>
    <w:rsid w:val="00CB22BE"/>
    <w:rsid w:val="00CB23C8"/>
    <w:rsid w:val="00CB3039"/>
    <w:rsid w:val="00CB49D1"/>
    <w:rsid w:val="00CB4D61"/>
    <w:rsid w:val="00CB64AA"/>
    <w:rsid w:val="00CB7152"/>
    <w:rsid w:val="00CC32A8"/>
    <w:rsid w:val="00CC3BAB"/>
    <w:rsid w:val="00CC7055"/>
    <w:rsid w:val="00CC76DD"/>
    <w:rsid w:val="00CD2E1B"/>
    <w:rsid w:val="00CD3E5E"/>
    <w:rsid w:val="00CD5D08"/>
    <w:rsid w:val="00CD5DAD"/>
    <w:rsid w:val="00CD6207"/>
    <w:rsid w:val="00CE2112"/>
    <w:rsid w:val="00CE3736"/>
    <w:rsid w:val="00CF28D8"/>
    <w:rsid w:val="00CF43D4"/>
    <w:rsid w:val="00CF539A"/>
    <w:rsid w:val="00D023D2"/>
    <w:rsid w:val="00D033F8"/>
    <w:rsid w:val="00D06084"/>
    <w:rsid w:val="00D06E2E"/>
    <w:rsid w:val="00D07AA5"/>
    <w:rsid w:val="00D119A9"/>
    <w:rsid w:val="00D1241E"/>
    <w:rsid w:val="00D1443D"/>
    <w:rsid w:val="00D166E2"/>
    <w:rsid w:val="00D21A3C"/>
    <w:rsid w:val="00D237E6"/>
    <w:rsid w:val="00D24477"/>
    <w:rsid w:val="00D25010"/>
    <w:rsid w:val="00D250AB"/>
    <w:rsid w:val="00D26363"/>
    <w:rsid w:val="00D3059C"/>
    <w:rsid w:val="00D32146"/>
    <w:rsid w:val="00D35F5D"/>
    <w:rsid w:val="00D36ABD"/>
    <w:rsid w:val="00D422AC"/>
    <w:rsid w:val="00D4477D"/>
    <w:rsid w:val="00D47329"/>
    <w:rsid w:val="00D4780F"/>
    <w:rsid w:val="00D47836"/>
    <w:rsid w:val="00D5026C"/>
    <w:rsid w:val="00D53550"/>
    <w:rsid w:val="00D5405A"/>
    <w:rsid w:val="00D5677E"/>
    <w:rsid w:val="00D568F0"/>
    <w:rsid w:val="00D618D3"/>
    <w:rsid w:val="00D63EDB"/>
    <w:rsid w:val="00D64EE4"/>
    <w:rsid w:val="00D669E2"/>
    <w:rsid w:val="00D66BCE"/>
    <w:rsid w:val="00D71AB8"/>
    <w:rsid w:val="00D7523F"/>
    <w:rsid w:val="00D82847"/>
    <w:rsid w:val="00D84706"/>
    <w:rsid w:val="00D8521F"/>
    <w:rsid w:val="00D90D4C"/>
    <w:rsid w:val="00D9231F"/>
    <w:rsid w:val="00D92355"/>
    <w:rsid w:val="00DA0B6C"/>
    <w:rsid w:val="00DA2EBA"/>
    <w:rsid w:val="00DA3251"/>
    <w:rsid w:val="00DA5F16"/>
    <w:rsid w:val="00DA63E8"/>
    <w:rsid w:val="00DA6F8B"/>
    <w:rsid w:val="00DB18F7"/>
    <w:rsid w:val="00DB1F3C"/>
    <w:rsid w:val="00DB72EB"/>
    <w:rsid w:val="00DC0A28"/>
    <w:rsid w:val="00DC5B13"/>
    <w:rsid w:val="00DC7BB4"/>
    <w:rsid w:val="00DD150B"/>
    <w:rsid w:val="00DD2DB3"/>
    <w:rsid w:val="00DD604F"/>
    <w:rsid w:val="00DD6910"/>
    <w:rsid w:val="00DD6B10"/>
    <w:rsid w:val="00DE0AD3"/>
    <w:rsid w:val="00DE19C6"/>
    <w:rsid w:val="00DE1A55"/>
    <w:rsid w:val="00DE3F27"/>
    <w:rsid w:val="00DE5E25"/>
    <w:rsid w:val="00DE60B2"/>
    <w:rsid w:val="00DF2773"/>
    <w:rsid w:val="00E00060"/>
    <w:rsid w:val="00E012F8"/>
    <w:rsid w:val="00E04F16"/>
    <w:rsid w:val="00E07F48"/>
    <w:rsid w:val="00E204CA"/>
    <w:rsid w:val="00E2202A"/>
    <w:rsid w:val="00E231DA"/>
    <w:rsid w:val="00E23D2C"/>
    <w:rsid w:val="00E23E3E"/>
    <w:rsid w:val="00E257A4"/>
    <w:rsid w:val="00E275C4"/>
    <w:rsid w:val="00E3097F"/>
    <w:rsid w:val="00E32723"/>
    <w:rsid w:val="00E32D91"/>
    <w:rsid w:val="00E33E77"/>
    <w:rsid w:val="00E354C2"/>
    <w:rsid w:val="00E36B54"/>
    <w:rsid w:val="00E37F8C"/>
    <w:rsid w:val="00E37FAC"/>
    <w:rsid w:val="00E4066A"/>
    <w:rsid w:val="00E41DCA"/>
    <w:rsid w:val="00E43CDA"/>
    <w:rsid w:val="00E441D2"/>
    <w:rsid w:val="00E44383"/>
    <w:rsid w:val="00E47270"/>
    <w:rsid w:val="00E477C5"/>
    <w:rsid w:val="00E53C82"/>
    <w:rsid w:val="00E54071"/>
    <w:rsid w:val="00E56B59"/>
    <w:rsid w:val="00E57F55"/>
    <w:rsid w:val="00E60C8B"/>
    <w:rsid w:val="00E61408"/>
    <w:rsid w:val="00E63E32"/>
    <w:rsid w:val="00E65591"/>
    <w:rsid w:val="00E65773"/>
    <w:rsid w:val="00E72F26"/>
    <w:rsid w:val="00E74EC7"/>
    <w:rsid w:val="00E801A3"/>
    <w:rsid w:val="00E80AA6"/>
    <w:rsid w:val="00E81050"/>
    <w:rsid w:val="00E817C3"/>
    <w:rsid w:val="00E838FD"/>
    <w:rsid w:val="00E83C30"/>
    <w:rsid w:val="00E8495C"/>
    <w:rsid w:val="00E875C8"/>
    <w:rsid w:val="00E87ABD"/>
    <w:rsid w:val="00E91EB1"/>
    <w:rsid w:val="00E9213E"/>
    <w:rsid w:val="00E92150"/>
    <w:rsid w:val="00E92B5D"/>
    <w:rsid w:val="00E93CB6"/>
    <w:rsid w:val="00E95388"/>
    <w:rsid w:val="00E9651D"/>
    <w:rsid w:val="00EA11C4"/>
    <w:rsid w:val="00EA4A39"/>
    <w:rsid w:val="00EA544A"/>
    <w:rsid w:val="00EA57DD"/>
    <w:rsid w:val="00EA5AF0"/>
    <w:rsid w:val="00EA69C0"/>
    <w:rsid w:val="00EB19FC"/>
    <w:rsid w:val="00EB1A1D"/>
    <w:rsid w:val="00EB1FF6"/>
    <w:rsid w:val="00EB417C"/>
    <w:rsid w:val="00EB4EE0"/>
    <w:rsid w:val="00EB5ED8"/>
    <w:rsid w:val="00EB6658"/>
    <w:rsid w:val="00EC02C7"/>
    <w:rsid w:val="00EC29D4"/>
    <w:rsid w:val="00EC2AE2"/>
    <w:rsid w:val="00EC3B70"/>
    <w:rsid w:val="00EC3F4F"/>
    <w:rsid w:val="00EC533D"/>
    <w:rsid w:val="00EC6B4E"/>
    <w:rsid w:val="00EC7881"/>
    <w:rsid w:val="00ED122B"/>
    <w:rsid w:val="00ED348C"/>
    <w:rsid w:val="00ED52D8"/>
    <w:rsid w:val="00ED545B"/>
    <w:rsid w:val="00ED625E"/>
    <w:rsid w:val="00ED63F8"/>
    <w:rsid w:val="00ED6428"/>
    <w:rsid w:val="00ED6D47"/>
    <w:rsid w:val="00ED7868"/>
    <w:rsid w:val="00EE22F4"/>
    <w:rsid w:val="00EF1B0F"/>
    <w:rsid w:val="00EF4FE6"/>
    <w:rsid w:val="00EF60F8"/>
    <w:rsid w:val="00EF63B2"/>
    <w:rsid w:val="00EF74D1"/>
    <w:rsid w:val="00F01F07"/>
    <w:rsid w:val="00F02461"/>
    <w:rsid w:val="00F049F3"/>
    <w:rsid w:val="00F04F75"/>
    <w:rsid w:val="00F14286"/>
    <w:rsid w:val="00F17F39"/>
    <w:rsid w:val="00F23293"/>
    <w:rsid w:val="00F23463"/>
    <w:rsid w:val="00F238E7"/>
    <w:rsid w:val="00F24950"/>
    <w:rsid w:val="00F274FF"/>
    <w:rsid w:val="00F30D3E"/>
    <w:rsid w:val="00F3161E"/>
    <w:rsid w:val="00F3226F"/>
    <w:rsid w:val="00F3248F"/>
    <w:rsid w:val="00F33033"/>
    <w:rsid w:val="00F37429"/>
    <w:rsid w:val="00F406E7"/>
    <w:rsid w:val="00F44809"/>
    <w:rsid w:val="00F45242"/>
    <w:rsid w:val="00F466E7"/>
    <w:rsid w:val="00F46CE2"/>
    <w:rsid w:val="00F47418"/>
    <w:rsid w:val="00F50058"/>
    <w:rsid w:val="00F53289"/>
    <w:rsid w:val="00F5401D"/>
    <w:rsid w:val="00F54E44"/>
    <w:rsid w:val="00F556FC"/>
    <w:rsid w:val="00F562DF"/>
    <w:rsid w:val="00F60436"/>
    <w:rsid w:val="00F61FF3"/>
    <w:rsid w:val="00F620EA"/>
    <w:rsid w:val="00F6428D"/>
    <w:rsid w:val="00F65E79"/>
    <w:rsid w:val="00F721C1"/>
    <w:rsid w:val="00F73D64"/>
    <w:rsid w:val="00F750D5"/>
    <w:rsid w:val="00F804D8"/>
    <w:rsid w:val="00F80625"/>
    <w:rsid w:val="00F82BEC"/>
    <w:rsid w:val="00F830FC"/>
    <w:rsid w:val="00F870A2"/>
    <w:rsid w:val="00F92C1F"/>
    <w:rsid w:val="00F94BDE"/>
    <w:rsid w:val="00F95B22"/>
    <w:rsid w:val="00F9654C"/>
    <w:rsid w:val="00FA48AF"/>
    <w:rsid w:val="00FA5E0A"/>
    <w:rsid w:val="00FA6ABA"/>
    <w:rsid w:val="00FA7090"/>
    <w:rsid w:val="00FA7B06"/>
    <w:rsid w:val="00FB0E8C"/>
    <w:rsid w:val="00FB3A98"/>
    <w:rsid w:val="00FB45B9"/>
    <w:rsid w:val="00FB5793"/>
    <w:rsid w:val="00FB6F84"/>
    <w:rsid w:val="00FC299D"/>
    <w:rsid w:val="00FC67B7"/>
    <w:rsid w:val="00FC72AA"/>
    <w:rsid w:val="00FC7CD5"/>
    <w:rsid w:val="00FD4855"/>
    <w:rsid w:val="00FD6E9B"/>
    <w:rsid w:val="00FE04C0"/>
    <w:rsid w:val="00FE0972"/>
    <w:rsid w:val="00FE29A1"/>
    <w:rsid w:val="00FE79EA"/>
    <w:rsid w:val="00FF0513"/>
    <w:rsid w:val="00FF099E"/>
    <w:rsid w:val="00FF1593"/>
    <w:rsid w:val="00FF5DE8"/>
    <w:rsid w:val="00FF7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v:stroke startarrow="block" endarrow="block"/>
    </o:shapedefaults>
    <o:shapelayout v:ext="edit">
      <o:idmap v:ext="edit" data="1"/>
    </o:shapelayout>
  </w:shapeDefaults>
  <w:decimalSymbol w:val=","/>
  <w:listSeparator w:val=";"/>
  <w14:docId w14:val="1864360B"/>
  <w15:docId w15:val="{206882FC-FDAA-4388-BD50-00B73C4F5B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Subtitle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n">
    <w:name w:val="Normal"/>
    <w:qFormat/>
    <w:rsid w:val="00E231DA"/>
    <w:pPr>
      <w:spacing w:before="120"/>
      <w:jc w:val="both"/>
    </w:pPr>
    <w:rPr>
      <w:rFonts w:ascii="Cambria" w:hAnsi="Cambria"/>
      <w:sz w:val="24"/>
      <w:szCs w:val="24"/>
    </w:rPr>
  </w:style>
  <w:style w:type="paragraph" w:styleId="Nadpis1">
    <w:name w:val="heading 1"/>
    <w:basedOn w:val="Normln"/>
    <w:next w:val="Normln"/>
    <w:link w:val="Nadpis1Char"/>
    <w:uiPriority w:val="9"/>
    <w:rsid w:val="000A562D"/>
    <w:pPr>
      <w:keepNext/>
      <w:numPr>
        <w:numId w:val="1"/>
      </w:numPr>
      <w:spacing w:before="600" w:after="60"/>
      <w:ind w:left="431" w:hanging="431"/>
      <w:outlineLvl w:val="0"/>
    </w:pPr>
    <w:rPr>
      <w:rFonts w:ascii="Calibri" w:hAnsi="Calibri" w:cs="Arial"/>
      <w:b/>
      <w:bCs/>
      <w:kern w:val="32"/>
      <w:sz w:val="32"/>
      <w:szCs w:val="32"/>
    </w:rPr>
  </w:style>
  <w:style w:type="paragraph" w:styleId="Nadpis2">
    <w:name w:val="heading 2"/>
    <w:basedOn w:val="Normln"/>
    <w:next w:val="Normln"/>
    <w:autoRedefine/>
    <w:rsid w:val="00E257A4"/>
    <w:pPr>
      <w:keepNext/>
      <w:numPr>
        <w:ilvl w:val="1"/>
        <w:numId w:val="1"/>
      </w:numPr>
      <w:spacing w:before="240" w:after="60"/>
      <w:outlineLvl w:val="1"/>
    </w:pPr>
    <w:rPr>
      <w:rFonts w:ascii="Calibri" w:hAnsi="Calibri" w:cs="Arial"/>
      <w:b/>
      <w:bCs/>
      <w:i/>
      <w:iCs/>
      <w:sz w:val="28"/>
      <w:szCs w:val="28"/>
    </w:rPr>
  </w:style>
  <w:style w:type="paragraph" w:styleId="Nadpis3">
    <w:name w:val="heading 3"/>
    <w:basedOn w:val="Normln"/>
    <w:next w:val="Normln"/>
    <w:rsid w:val="002D2817"/>
    <w:pPr>
      <w:keepNext/>
      <w:numPr>
        <w:ilvl w:val="2"/>
        <w:numId w:val="1"/>
      </w:numPr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Nadpis4">
    <w:name w:val="heading 4"/>
    <w:basedOn w:val="Normln"/>
    <w:next w:val="Normln"/>
    <w:rsid w:val="005A62F9"/>
    <w:pPr>
      <w:keepNext/>
      <w:numPr>
        <w:ilvl w:val="3"/>
        <w:numId w:val="7"/>
      </w:numPr>
      <w:spacing w:before="240" w:after="60"/>
      <w:outlineLvl w:val="3"/>
    </w:pPr>
    <w:rPr>
      <w:rFonts w:ascii="Times New Roman" w:hAnsi="Times New Roman"/>
      <w:b/>
      <w:bCs/>
      <w:sz w:val="28"/>
      <w:szCs w:val="28"/>
    </w:rPr>
  </w:style>
  <w:style w:type="paragraph" w:styleId="Nadpis5">
    <w:name w:val="heading 5"/>
    <w:basedOn w:val="Normln"/>
    <w:next w:val="Normln"/>
    <w:rsid w:val="005A62F9"/>
    <w:pPr>
      <w:numPr>
        <w:ilvl w:val="4"/>
        <w:numId w:val="7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Nadpis6">
    <w:name w:val="heading 6"/>
    <w:basedOn w:val="Normln"/>
    <w:next w:val="Normln"/>
    <w:rsid w:val="002D2817"/>
    <w:pPr>
      <w:numPr>
        <w:ilvl w:val="5"/>
        <w:numId w:val="1"/>
      </w:num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Nadpis7">
    <w:name w:val="heading 7"/>
    <w:basedOn w:val="Normln"/>
    <w:next w:val="Normln"/>
    <w:rsid w:val="002D2817"/>
    <w:pPr>
      <w:numPr>
        <w:ilvl w:val="6"/>
        <w:numId w:val="1"/>
      </w:numPr>
      <w:spacing w:before="240" w:after="60"/>
      <w:outlineLvl w:val="6"/>
    </w:pPr>
    <w:rPr>
      <w:rFonts w:ascii="Times New Roman" w:hAnsi="Times New Roman"/>
    </w:rPr>
  </w:style>
  <w:style w:type="paragraph" w:styleId="Nadpis8">
    <w:name w:val="heading 8"/>
    <w:basedOn w:val="Normln"/>
    <w:next w:val="Normln"/>
    <w:rsid w:val="002D2817"/>
    <w:pPr>
      <w:numPr>
        <w:ilvl w:val="7"/>
        <w:numId w:val="1"/>
      </w:numPr>
      <w:spacing w:before="240" w:after="60"/>
      <w:outlineLvl w:val="7"/>
    </w:pPr>
    <w:rPr>
      <w:rFonts w:ascii="Times New Roman" w:hAnsi="Times New Roman"/>
      <w:i/>
      <w:iCs/>
    </w:rPr>
  </w:style>
  <w:style w:type="paragraph" w:styleId="Nadpis9">
    <w:name w:val="heading 9"/>
    <w:basedOn w:val="Normln"/>
    <w:next w:val="Normln"/>
    <w:rsid w:val="002D2817"/>
    <w:pPr>
      <w:numPr>
        <w:ilvl w:val="8"/>
        <w:numId w:val="1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hlav">
    <w:name w:val="header"/>
    <w:basedOn w:val="Normln"/>
    <w:link w:val="ZhlavChar"/>
    <w:uiPriority w:val="99"/>
    <w:rsid w:val="00E33E77"/>
    <w:pPr>
      <w:pBdr>
        <w:bottom w:val="single" w:sz="8" w:space="1" w:color="auto"/>
      </w:pBdr>
      <w:tabs>
        <w:tab w:val="center" w:pos="4536"/>
        <w:tab w:val="right" w:pos="9072"/>
      </w:tabs>
      <w:spacing w:after="120"/>
      <w:jc w:val="right"/>
    </w:pPr>
    <w:rPr>
      <w:rFonts w:ascii="Calibri" w:hAnsi="Calibri"/>
      <w:sz w:val="32"/>
      <w:szCs w:val="20"/>
    </w:rPr>
  </w:style>
  <w:style w:type="paragraph" w:styleId="Zkladntext">
    <w:name w:val="Body Text"/>
    <w:basedOn w:val="Normln"/>
    <w:rsid w:val="001A660C"/>
    <w:pPr>
      <w:widowControl w:val="0"/>
      <w:autoSpaceDE w:val="0"/>
      <w:autoSpaceDN w:val="0"/>
      <w:adjustRightInd w:val="0"/>
      <w:spacing w:line="196" w:lineRule="atLeast"/>
    </w:pPr>
    <w:rPr>
      <w:rFonts w:cs="Arial"/>
      <w:sz w:val="14"/>
      <w:szCs w:val="14"/>
    </w:rPr>
  </w:style>
  <w:style w:type="character" w:styleId="Hypertextovodkaz">
    <w:name w:val="Hyperlink"/>
    <w:basedOn w:val="Standardnpsmoodstavce"/>
    <w:uiPriority w:val="99"/>
    <w:rsid w:val="001A660C"/>
    <w:rPr>
      <w:color w:val="0000FF"/>
      <w:u w:val="single"/>
    </w:rPr>
  </w:style>
  <w:style w:type="paragraph" w:styleId="Zpat">
    <w:name w:val="footer"/>
    <w:basedOn w:val="Normln"/>
    <w:link w:val="ZpatChar"/>
    <w:uiPriority w:val="99"/>
    <w:rsid w:val="001B5E60"/>
    <w:pPr>
      <w:tabs>
        <w:tab w:val="center" w:pos="4536"/>
        <w:tab w:val="right" w:pos="9072"/>
      </w:tabs>
    </w:pPr>
  </w:style>
  <w:style w:type="numbering" w:customStyle="1" w:styleId="slaKapitol">
    <w:name w:val="Čísla Kapitol"/>
    <w:uiPriority w:val="99"/>
    <w:rsid w:val="005A62F9"/>
    <w:pPr>
      <w:numPr>
        <w:numId w:val="7"/>
      </w:numPr>
    </w:pPr>
  </w:style>
  <w:style w:type="numbering" w:customStyle="1" w:styleId="seznam-abecedn">
    <w:name w:val="seznam - abecední"/>
    <w:basedOn w:val="Bezseznamu"/>
    <w:rsid w:val="006B0A99"/>
    <w:pPr>
      <w:numPr>
        <w:numId w:val="2"/>
      </w:numPr>
    </w:pPr>
  </w:style>
  <w:style w:type="numbering" w:customStyle="1" w:styleId="selnseznam">
    <w:name w:val="Číselný seznam"/>
    <w:basedOn w:val="Bezseznamu"/>
    <w:rsid w:val="006B0A99"/>
    <w:pPr>
      <w:numPr>
        <w:numId w:val="3"/>
      </w:numPr>
    </w:pPr>
  </w:style>
  <w:style w:type="paragraph" w:styleId="Obsah1">
    <w:name w:val="toc 1"/>
    <w:basedOn w:val="Normln"/>
    <w:next w:val="Normln"/>
    <w:autoRedefine/>
    <w:uiPriority w:val="39"/>
    <w:rsid w:val="005A62F9"/>
    <w:pPr>
      <w:tabs>
        <w:tab w:val="right" w:leader="dot" w:pos="9061"/>
      </w:tabs>
      <w:jc w:val="left"/>
    </w:pPr>
    <w:rPr>
      <w:bCs/>
      <w:szCs w:val="20"/>
    </w:rPr>
  </w:style>
  <w:style w:type="paragraph" w:styleId="Obsah2">
    <w:name w:val="toc 2"/>
    <w:basedOn w:val="Normln"/>
    <w:next w:val="Normln"/>
    <w:autoRedefine/>
    <w:uiPriority w:val="39"/>
    <w:rsid w:val="00453405"/>
    <w:pPr>
      <w:spacing w:before="0"/>
      <w:jc w:val="left"/>
    </w:pPr>
    <w:rPr>
      <w:szCs w:val="20"/>
    </w:rPr>
  </w:style>
  <w:style w:type="paragraph" w:styleId="Obsah3">
    <w:name w:val="toc 3"/>
    <w:basedOn w:val="Normln"/>
    <w:next w:val="Normln"/>
    <w:autoRedefine/>
    <w:uiPriority w:val="39"/>
    <w:rsid w:val="00453405"/>
    <w:pPr>
      <w:spacing w:before="0"/>
      <w:jc w:val="left"/>
    </w:pPr>
    <w:rPr>
      <w:iCs/>
      <w:szCs w:val="20"/>
    </w:rPr>
  </w:style>
  <w:style w:type="paragraph" w:styleId="Obsah4">
    <w:name w:val="toc 4"/>
    <w:basedOn w:val="Normln"/>
    <w:next w:val="Normln"/>
    <w:autoRedefine/>
    <w:semiHidden/>
    <w:rsid w:val="00CC7055"/>
    <w:pPr>
      <w:spacing w:before="0"/>
      <w:ind w:left="720"/>
      <w:jc w:val="left"/>
    </w:pPr>
    <w:rPr>
      <w:sz w:val="18"/>
      <w:szCs w:val="18"/>
    </w:rPr>
  </w:style>
  <w:style w:type="paragraph" w:styleId="Obsah5">
    <w:name w:val="toc 5"/>
    <w:basedOn w:val="Normln"/>
    <w:next w:val="Normln"/>
    <w:autoRedefine/>
    <w:semiHidden/>
    <w:rsid w:val="00CC7055"/>
    <w:pPr>
      <w:spacing w:before="0"/>
      <w:ind w:left="960"/>
      <w:jc w:val="left"/>
    </w:pPr>
    <w:rPr>
      <w:sz w:val="18"/>
      <w:szCs w:val="18"/>
    </w:rPr>
  </w:style>
  <w:style w:type="paragraph" w:styleId="Obsah6">
    <w:name w:val="toc 6"/>
    <w:basedOn w:val="Normln"/>
    <w:next w:val="Normln"/>
    <w:autoRedefine/>
    <w:semiHidden/>
    <w:rsid w:val="00CC7055"/>
    <w:pPr>
      <w:spacing w:before="0"/>
      <w:ind w:left="1200"/>
      <w:jc w:val="left"/>
    </w:pPr>
    <w:rPr>
      <w:sz w:val="18"/>
      <w:szCs w:val="18"/>
    </w:rPr>
  </w:style>
  <w:style w:type="paragraph" w:styleId="Obsah7">
    <w:name w:val="toc 7"/>
    <w:basedOn w:val="Normln"/>
    <w:next w:val="Normln"/>
    <w:autoRedefine/>
    <w:semiHidden/>
    <w:rsid w:val="00CC7055"/>
    <w:pPr>
      <w:spacing w:before="0"/>
      <w:ind w:left="1440"/>
      <w:jc w:val="left"/>
    </w:pPr>
    <w:rPr>
      <w:sz w:val="18"/>
      <w:szCs w:val="18"/>
    </w:rPr>
  </w:style>
  <w:style w:type="paragraph" w:styleId="Obsah8">
    <w:name w:val="toc 8"/>
    <w:basedOn w:val="Normln"/>
    <w:next w:val="Normln"/>
    <w:autoRedefine/>
    <w:semiHidden/>
    <w:rsid w:val="00CC7055"/>
    <w:pPr>
      <w:spacing w:before="0"/>
      <w:ind w:left="1680"/>
      <w:jc w:val="left"/>
    </w:pPr>
    <w:rPr>
      <w:sz w:val="18"/>
      <w:szCs w:val="18"/>
    </w:rPr>
  </w:style>
  <w:style w:type="paragraph" w:styleId="Obsah9">
    <w:name w:val="toc 9"/>
    <w:basedOn w:val="Normln"/>
    <w:next w:val="Normln"/>
    <w:autoRedefine/>
    <w:semiHidden/>
    <w:rsid w:val="00CC7055"/>
    <w:pPr>
      <w:spacing w:before="0"/>
      <w:ind w:left="1920"/>
      <w:jc w:val="left"/>
    </w:pPr>
    <w:rPr>
      <w:sz w:val="18"/>
      <w:szCs w:val="18"/>
    </w:rPr>
  </w:style>
  <w:style w:type="paragraph" w:customStyle="1" w:styleId="Zdroj">
    <w:name w:val="Zdroj"/>
    <w:basedOn w:val="Sta"/>
    <w:qFormat/>
    <w:rsid w:val="005561FB"/>
    <w:pPr>
      <w:numPr>
        <w:numId w:val="5"/>
      </w:numPr>
      <w:ind w:left="567" w:hanging="567"/>
      <w:jc w:val="left"/>
    </w:pPr>
  </w:style>
  <w:style w:type="character" w:customStyle="1" w:styleId="Autor">
    <w:name w:val="Autor"/>
    <w:basedOn w:val="Standardnpsmoodstavce"/>
    <w:qFormat/>
    <w:rsid w:val="0022273D"/>
    <w:rPr>
      <w:smallCaps/>
    </w:rPr>
  </w:style>
  <w:style w:type="character" w:customStyle="1" w:styleId="Nzevdla">
    <w:name w:val="Název díla"/>
    <w:basedOn w:val="Standardnpsmoodstavce"/>
    <w:qFormat/>
    <w:rsid w:val="0022273D"/>
    <w:rPr>
      <w:i/>
    </w:rPr>
  </w:style>
  <w:style w:type="table" w:styleId="Mkatabulky">
    <w:name w:val="Table Grid"/>
    <w:basedOn w:val="Normlntabulka"/>
    <w:rsid w:val="00D66BC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bubliny">
    <w:name w:val="Balloon Text"/>
    <w:basedOn w:val="Normln"/>
    <w:link w:val="TextbublinyChar"/>
    <w:rsid w:val="0059226A"/>
    <w:pPr>
      <w:spacing w:before="0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rsid w:val="0059226A"/>
    <w:rPr>
      <w:rFonts w:ascii="Tahoma" w:hAnsi="Tahoma" w:cs="Tahoma"/>
      <w:sz w:val="16"/>
      <w:szCs w:val="16"/>
    </w:rPr>
  </w:style>
  <w:style w:type="paragraph" w:customStyle="1" w:styleId="InformaceTitulnstrany">
    <w:name w:val="Informace Titulní strany"/>
    <w:basedOn w:val="Normln"/>
    <w:qFormat/>
    <w:rsid w:val="00B003CF"/>
    <w:pPr>
      <w:tabs>
        <w:tab w:val="right" w:pos="2127"/>
        <w:tab w:val="left" w:pos="2552"/>
      </w:tabs>
    </w:pPr>
    <w:rPr>
      <w:rFonts w:ascii="Calibri" w:hAnsi="Calibri" w:cs="Calibri"/>
    </w:rPr>
  </w:style>
  <w:style w:type="character" w:styleId="Zstupntext">
    <w:name w:val="Placeholder Text"/>
    <w:basedOn w:val="Standardnpsmoodstavce"/>
    <w:uiPriority w:val="99"/>
    <w:semiHidden/>
    <w:rsid w:val="007253F5"/>
    <w:rPr>
      <w:color w:val="808080"/>
    </w:rPr>
  </w:style>
  <w:style w:type="paragraph" w:customStyle="1" w:styleId="Pkladkdu">
    <w:name w:val="Příklad kódu"/>
    <w:basedOn w:val="Normln"/>
    <w:qFormat/>
    <w:rsid w:val="004E5723"/>
    <w:pPr>
      <w:keepNext/>
      <w:keepLines/>
      <w:pBdr>
        <w:top w:val="dashSmallGap" w:sz="4" w:space="1" w:color="auto"/>
        <w:bottom w:val="dashSmallGap" w:sz="4" w:space="1" w:color="auto"/>
      </w:pBdr>
      <w:ind w:left="567" w:right="567"/>
      <w:jc w:val="left"/>
    </w:pPr>
    <w:rPr>
      <w:rFonts w:ascii="Consolas" w:hAnsi="Consolas"/>
    </w:rPr>
  </w:style>
  <w:style w:type="paragraph" w:customStyle="1" w:styleId="Sta">
    <w:name w:val="Stať"/>
    <w:basedOn w:val="Normln"/>
    <w:link w:val="StaChar"/>
    <w:qFormat/>
    <w:rsid w:val="000D6F97"/>
    <w:pPr>
      <w:keepLines/>
      <w:spacing w:line="360" w:lineRule="auto"/>
    </w:pPr>
    <w:rPr>
      <w:rFonts w:cs="Arial"/>
      <w:color w:val="000000"/>
      <w:szCs w:val="20"/>
    </w:rPr>
  </w:style>
  <w:style w:type="paragraph" w:customStyle="1" w:styleId="Podpisovdek">
    <w:name w:val="Podpisový řádek"/>
    <w:basedOn w:val="Normln"/>
    <w:rsid w:val="005A77CC"/>
    <w:pPr>
      <w:tabs>
        <w:tab w:val="left" w:pos="5103"/>
        <w:tab w:val="left" w:leader="dot" w:pos="7938"/>
      </w:tabs>
      <w:spacing w:before="360"/>
    </w:pPr>
    <w:rPr>
      <w:szCs w:val="20"/>
    </w:rPr>
  </w:style>
  <w:style w:type="paragraph" w:customStyle="1" w:styleId="Nezaazovannadpis">
    <w:name w:val="Nezařazovaný nadpis"/>
    <w:next w:val="Sta"/>
    <w:autoRedefine/>
    <w:qFormat/>
    <w:rsid w:val="00E60C8B"/>
    <w:pPr>
      <w:keepNext/>
      <w:keepLines/>
      <w:spacing w:before="400" w:after="120" w:line="360" w:lineRule="auto"/>
    </w:pPr>
    <w:rPr>
      <w:rFonts w:ascii="Calibri" w:hAnsi="Calibri" w:cs="Arial"/>
      <w:b/>
      <w:bCs/>
      <w:kern w:val="32"/>
      <w:sz w:val="40"/>
      <w:szCs w:val="32"/>
    </w:rPr>
  </w:style>
  <w:style w:type="paragraph" w:customStyle="1" w:styleId="Jmnopodpodpisovmdkem">
    <w:name w:val="Jméno pod podpisovým řádkem"/>
    <w:basedOn w:val="Normln"/>
    <w:next w:val="Sta"/>
    <w:qFormat/>
    <w:rsid w:val="00CB1CD9"/>
    <w:pPr>
      <w:tabs>
        <w:tab w:val="center" w:pos="6521"/>
      </w:tabs>
      <w:spacing w:before="0" w:after="120"/>
    </w:pPr>
    <w:rPr>
      <w:bCs/>
    </w:rPr>
  </w:style>
  <w:style w:type="paragraph" w:customStyle="1" w:styleId="Sekce">
    <w:name w:val="Sekce"/>
    <w:basedOn w:val="Nezaazovannadpis"/>
    <w:next w:val="Sta"/>
    <w:qFormat/>
    <w:rsid w:val="00CB1CD9"/>
    <w:pPr>
      <w:pageBreakBefore/>
    </w:pPr>
  </w:style>
  <w:style w:type="paragraph" w:styleId="Nadpisobsahu">
    <w:name w:val="TOC Heading"/>
    <w:basedOn w:val="Sekce"/>
    <w:next w:val="Normln"/>
    <w:uiPriority w:val="39"/>
    <w:qFormat/>
    <w:rsid w:val="003635F8"/>
    <w:pPr>
      <w:spacing w:after="0" w:line="276" w:lineRule="auto"/>
    </w:pPr>
    <w:rPr>
      <w:rFonts w:cs="Times New Roman"/>
      <w:kern w:val="0"/>
      <w:szCs w:val="28"/>
      <w:lang w:eastAsia="en-US"/>
    </w:rPr>
  </w:style>
  <w:style w:type="paragraph" w:customStyle="1" w:styleId="Neslovankapitola">
    <w:name w:val="Nečíslovaná kapitola"/>
    <w:basedOn w:val="Sekce"/>
    <w:next w:val="Sta"/>
    <w:autoRedefine/>
    <w:qFormat/>
    <w:rsid w:val="004F5DCD"/>
    <w:pPr>
      <w:outlineLvl w:val="0"/>
    </w:pPr>
  </w:style>
  <w:style w:type="paragraph" w:customStyle="1" w:styleId="Kapitola">
    <w:name w:val="Kapitola"/>
    <w:basedOn w:val="Neslovankapitola"/>
    <w:next w:val="Sta"/>
    <w:autoRedefine/>
    <w:qFormat/>
    <w:rsid w:val="005A62F9"/>
    <w:pPr>
      <w:numPr>
        <w:numId w:val="7"/>
      </w:numPr>
      <w:spacing w:before="120"/>
    </w:pPr>
  </w:style>
  <w:style w:type="paragraph" w:customStyle="1" w:styleId="Podkapitola">
    <w:name w:val="Podkapitola"/>
    <w:next w:val="Sta"/>
    <w:autoRedefine/>
    <w:qFormat/>
    <w:rsid w:val="000D6CC1"/>
    <w:pPr>
      <w:keepNext/>
      <w:keepLines/>
      <w:numPr>
        <w:ilvl w:val="1"/>
        <w:numId w:val="7"/>
      </w:numPr>
      <w:tabs>
        <w:tab w:val="left" w:pos="4111"/>
      </w:tabs>
      <w:spacing w:before="320" w:after="120" w:line="360" w:lineRule="auto"/>
      <w:outlineLvl w:val="1"/>
    </w:pPr>
    <w:rPr>
      <w:rFonts w:ascii="Calibri" w:hAnsi="Calibri" w:cs="Arial"/>
      <w:b/>
      <w:bCs/>
      <w:kern w:val="32"/>
      <w:sz w:val="32"/>
      <w:szCs w:val="24"/>
    </w:rPr>
  </w:style>
  <w:style w:type="paragraph" w:customStyle="1" w:styleId="Podpodkapitola">
    <w:name w:val="Podpodkapitola"/>
    <w:next w:val="Sta"/>
    <w:autoRedefine/>
    <w:qFormat/>
    <w:rsid w:val="00855B92"/>
    <w:pPr>
      <w:keepNext/>
      <w:keepLines/>
      <w:numPr>
        <w:ilvl w:val="2"/>
        <w:numId w:val="7"/>
      </w:numPr>
      <w:spacing w:before="240" w:line="360" w:lineRule="auto"/>
      <w:outlineLvl w:val="2"/>
    </w:pPr>
    <w:rPr>
      <w:rFonts w:ascii="Calibri" w:hAnsi="Calibri"/>
      <w:b/>
      <w:sz w:val="24"/>
      <w:szCs w:val="24"/>
    </w:rPr>
  </w:style>
  <w:style w:type="character" w:customStyle="1" w:styleId="ZhlavChar">
    <w:name w:val="Záhlaví Char"/>
    <w:basedOn w:val="Standardnpsmoodstavce"/>
    <w:link w:val="Zhlav"/>
    <w:uiPriority w:val="99"/>
    <w:rsid w:val="00E33E77"/>
    <w:rPr>
      <w:rFonts w:ascii="Calibri" w:hAnsi="Calibri"/>
      <w:sz w:val="32"/>
    </w:rPr>
  </w:style>
  <w:style w:type="character" w:customStyle="1" w:styleId="ZpatChar">
    <w:name w:val="Zápatí Char"/>
    <w:basedOn w:val="Standardnpsmoodstavce"/>
    <w:link w:val="Zpat"/>
    <w:uiPriority w:val="99"/>
    <w:rsid w:val="00E33E77"/>
    <w:rPr>
      <w:rFonts w:ascii="Cambria" w:hAnsi="Cambria"/>
      <w:sz w:val="24"/>
      <w:szCs w:val="24"/>
    </w:rPr>
  </w:style>
  <w:style w:type="numbering" w:customStyle="1" w:styleId="seznam-odrky">
    <w:name w:val="seznam - odrážky"/>
    <w:basedOn w:val="Bezseznamu"/>
    <w:rsid w:val="000203DC"/>
    <w:pPr>
      <w:numPr>
        <w:numId w:val="4"/>
      </w:numPr>
    </w:pPr>
  </w:style>
  <w:style w:type="paragraph" w:customStyle="1" w:styleId="Ploha">
    <w:name w:val="Příloha"/>
    <w:basedOn w:val="Neslovankapitola"/>
    <w:next w:val="Sta"/>
    <w:qFormat/>
    <w:rsid w:val="00A30F80"/>
    <w:pPr>
      <w:numPr>
        <w:numId w:val="6"/>
      </w:numPr>
      <w:ind w:left="567" w:hanging="567"/>
    </w:pPr>
  </w:style>
  <w:style w:type="character" w:styleId="Sledovanodkaz">
    <w:name w:val="FollowedHyperlink"/>
    <w:basedOn w:val="Standardnpsmoodstavce"/>
    <w:rsid w:val="00E231DA"/>
    <w:rPr>
      <w:color w:val="800080" w:themeColor="followedHyperlink"/>
      <w:u w:val="single"/>
    </w:rPr>
  </w:style>
  <w:style w:type="numbering" w:customStyle="1" w:styleId="seznam-slovan">
    <w:name w:val="seznam - číslovaný"/>
    <w:basedOn w:val="Bezseznamu"/>
    <w:rsid w:val="000203DC"/>
    <w:pPr>
      <w:numPr>
        <w:numId w:val="13"/>
      </w:numPr>
    </w:pPr>
  </w:style>
  <w:style w:type="character" w:customStyle="1" w:styleId="Nadpis1Char">
    <w:name w:val="Nadpis 1 Char"/>
    <w:basedOn w:val="Standardnpsmoodstavce"/>
    <w:link w:val="Nadpis1"/>
    <w:uiPriority w:val="9"/>
    <w:rsid w:val="001D7BF6"/>
    <w:rPr>
      <w:rFonts w:ascii="Calibri" w:hAnsi="Calibri" w:cs="Arial"/>
      <w:b/>
      <w:bCs/>
      <w:kern w:val="32"/>
      <w:sz w:val="32"/>
      <w:szCs w:val="32"/>
    </w:rPr>
  </w:style>
  <w:style w:type="paragraph" w:styleId="Bibliografie">
    <w:name w:val="Bibliography"/>
    <w:basedOn w:val="Normln"/>
    <w:next w:val="Normln"/>
    <w:uiPriority w:val="37"/>
    <w:unhideWhenUsed/>
    <w:rsid w:val="001D7BF6"/>
  </w:style>
  <w:style w:type="character" w:styleId="Nevyeenzmnka">
    <w:name w:val="Unresolved Mention"/>
    <w:basedOn w:val="Standardnpsmoodstavce"/>
    <w:uiPriority w:val="99"/>
    <w:semiHidden/>
    <w:unhideWhenUsed/>
    <w:rsid w:val="00EC6B4E"/>
    <w:rPr>
      <w:color w:val="605E5C"/>
      <w:shd w:val="clear" w:color="auto" w:fill="E1DFDD"/>
    </w:rPr>
  </w:style>
  <w:style w:type="paragraph" w:styleId="Titulek">
    <w:name w:val="caption"/>
    <w:basedOn w:val="Normln"/>
    <w:next w:val="Normln"/>
    <w:unhideWhenUsed/>
    <w:qFormat/>
    <w:rsid w:val="00EF4FE6"/>
    <w:pPr>
      <w:spacing w:before="0" w:after="200"/>
      <w:jc w:val="center"/>
    </w:pPr>
    <w:rPr>
      <w:i/>
      <w:iCs/>
      <w:color w:val="1F497D" w:themeColor="text2"/>
      <w:sz w:val="18"/>
      <w:szCs w:val="18"/>
    </w:rPr>
  </w:style>
  <w:style w:type="paragraph" w:styleId="Seznamobrzk">
    <w:name w:val="table of figures"/>
    <w:basedOn w:val="Normln"/>
    <w:next w:val="Normln"/>
    <w:uiPriority w:val="99"/>
    <w:unhideWhenUsed/>
    <w:rsid w:val="00047A9A"/>
  </w:style>
  <w:style w:type="paragraph" w:customStyle="1" w:styleId="Obrzek">
    <w:name w:val="Obrázek"/>
    <w:next w:val="Sta"/>
    <w:link w:val="ObrzekChar"/>
    <w:qFormat/>
    <w:rsid w:val="00C502C1"/>
    <w:pPr>
      <w:keepNext/>
      <w:keepLines/>
      <w:jc w:val="center"/>
    </w:pPr>
    <w:rPr>
      <w:rFonts w:ascii="Cambria" w:hAnsi="Cambria" w:cs="Arial"/>
      <w:noProof/>
      <w:color w:val="000000"/>
      <w:sz w:val="24"/>
    </w:rPr>
  </w:style>
  <w:style w:type="character" w:styleId="Zdraznn">
    <w:name w:val="Emphasis"/>
    <w:basedOn w:val="Standardnpsmoodstavce"/>
    <w:qFormat/>
    <w:rsid w:val="00971E44"/>
    <w:rPr>
      <w:i/>
      <w:iCs/>
    </w:rPr>
  </w:style>
  <w:style w:type="character" w:customStyle="1" w:styleId="StaChar">
    <w:name w:val="Stať Char"/>
    <w:basedOn w:val="Standardnpsmoodstavce"/>
    <w:link w:val="Sta"/>
    <w:rsid w:val="000D6F97"/>
    <w:rPr>
      <w:rFonts w:ascii="Cambria" w:hAnsi="Cambria" w:cs="Arial"/>
      <w:color w:val="000000"/>
      <w:sz w:val="24"/>
    </w:rPr>
  </w:style>
  <w:style w:type="character" w:customStyle="1" w:styleId="ObrzekChar">
    <w:name w:val="Obrázek Char"/>
    <w:basedOn w:val="StaChar"/>
    <w:link w:val="Obrzek"/>
    <w:rsid w:val="00C502C1"/>
    <w:rPr>
      <w:rFonts w:ascii="Cambria" w:hAnsi="Cambria" w:cs="Arial"/>
      <w:noProof/>
      <w:color w:val="000000"/>
      <w:sz w:val="24"/>
    </w:rPr>
  </w:style>
  <w:style w:type="paragraph" w:customStyle="1" w:styleId="Tabulka">
    <w:name w:val="Tabulka"/>
    <w:basedOn w:val="Sta"/>
    <w:link w:val="TabulkaChar"/>
    <w:qFormat/>
    <w:rsid w:val="001F07A0"/>
    <w:pPr>
      <w:keepNext/>
    </w:pPr>
  </w:style>
  <w:style w:type="paragraph" w:styleId="Textpoznpodarou">
    <w:name w:val="footnote text"/>
    <w:basedOn w:val="Normln"/>
    <w:link w:val="TextpoznpodarouChar"/>
    <w:semiHidden/>
    <w:unhideWhenUsed/>
    <w:rsid w:val="001F4D2A"/>
    <w:pPr>
      <w:spacing w:before="0"/>
    </w:pPr>
    <w:rPr>
      <w:sz w:val="20"/>
      <w:szCs w:val="20"/>
    </w:rPr>
  </w:style>
  <w:style w:type="character" w:customStyle="1" w:styleId="TabulkaChar">
    <w:name w:val="Tabulka Char"/>
    <w:basedOn w:val="StaChar"/>
    <w:link w:val="Tabulka"/>
    <w:rsid w:val="001F07A0"/>
    <w:rPr>
      <w:rFonts w:ascii="Cambria" w:hAnsi="Cambria" w:cs="Arial"/>
      <w:color w:val="000000"/>
      <w:sz w:val="24"/>
    </w:rPr>
  </w:style>
  <w:style w:type="character" w:customStyle="1" w:styleId="TextpoznpodarouChar">
    <w:name w:val="Text pozn. pod čarou Char"/>
    <w:basedOn w:val="Standardnpsmoodstavce"/>
    <w:link w:val="Textpoznpodarou"/>
    <w:semiHidden/>
    <w:rsid w:val="001F4D2A"/>
    <w:rPr>
      <w:rFonts w:ascii="Cambria" w:hAnsi="Cambria"/>
    </w:rPr>
  </w:style>
  <w:style w:type="character" w:styleId="Znakapoznpodarou">
    <w:name w:val="footnote reference"/>
    <w:basedOn w:val="Standardnpsmoodstavce"/>
    <w:semiHidden/>
    <w:unhideWhenUsed/>
    <w:rsid w:val="001F4D2A"/>
    <w:rPr>
      <w:vertAlign w:val="superscript"/>
    </w:rPr>
  </w:style>
  <w:style w:type="table" w:styleId="Prosttabulka3">
    <w:name w:val="Plain Table 3"/>
    <w:basedOn w:val="Normlntabulka"/>
    <w:uiPriority w:val="43"/>
    <w:rsid w:val="00F14286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Zdraznnjemn">
    <w:name w:val="Subtle Emphasis"/>
    <w:basedOn w:val="Standardnpsmoodstavce"/>
    <w:uiPriority w:val="19"/>
    <w:qFormat/>
    <w:rsid w:val="00766AFD"/>
    <w:rPr>
      <w:i/>
      <w:iCs/>
      <w:color w:val="404040" w:themeColor="text1" w:themeTint="BF"/>
    </w:rPr>
  </w:style>
  <w:style w:type="paragraph" w:customStyle="1" w:styleId="Styl1">
    <w:name w:val="Styl1"/>
    <w:basedOn w:val="Sta"/>
    <w:link w:val="Styl1Char"/>
    <w:rsid w:val="00CF28D8"/>
    <w:pPr>
      <w:jc w:val="left"/>
    </w:pPr>
  </w:style>
  <w:style w:type="table" w:styleId="Prosttabulka1">
    <w:name w:val="Plain Table 1"/>
    <w:basedOn w:val="Normlntabulka"/>
    <w:uiPriority w:val="41"/>
    <w:rsid w:val="002C1BB6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Styl1Char">
    <w:name w:val="Styl1 Char"/>
    <w:basedOn w:val="StaChar"/>
    <w:link w:val="Styl1"/>
    <w:rsid w:val="00CF28D8"/>
    <w:rPr>
      <w:rFonts w:ascii="Cambria" w:hAnsi="Cambria" w:cs="Arial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8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1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10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36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0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4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3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0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13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7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4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94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05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7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2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8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57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8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97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2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9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7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03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19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9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2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64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3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7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1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7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5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0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2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8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8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96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8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6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9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8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46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9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70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4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8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34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0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4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8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8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0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7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0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9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2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36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1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43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7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29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26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5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3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4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0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8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9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1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2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5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7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0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0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8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81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35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2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9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5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9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9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2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8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6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0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1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3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5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3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8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6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5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74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8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32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9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76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14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5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6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1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7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6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1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1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7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1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1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1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0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2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37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5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1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87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7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4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7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2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7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93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5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25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1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1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9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0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5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0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6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0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06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74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4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56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8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9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0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4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0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7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6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77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65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1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4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3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56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8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0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3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0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1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6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8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61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9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8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8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46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0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7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9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4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65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7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0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1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3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0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7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3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40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0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9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1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1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48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0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75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1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7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23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8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66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0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1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2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26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8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1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0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5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74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3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6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5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5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7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89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2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0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7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7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6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0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5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9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0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1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6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1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7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0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7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1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9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7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2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8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9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75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7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4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8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1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6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4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71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7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1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1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0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04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4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5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8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9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0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5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0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4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4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55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4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2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7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8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73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5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0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8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6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1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8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6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4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5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1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06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5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2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6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3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9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07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9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92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4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0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8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0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2.xml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31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2.xml"/><Relationship Id="rId30" Type="http://schemas.openxmlformats.org/officeDocument/2006/relationships/fontTable" Target="fontTable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fontawesome.com/" TargetMode="External"/><Relationship Id="rId7" Type="http://schemas.openxmlformats.org/officeDocument/2006/relationships/hyperlink" Target="https://glidejs.com/" TargetMode="External"/><Relationship Id="rId2" Type="http://schemas.openxmlformats.org/officeDocument/2006/relationships/hyperlink" Target="https://www.alza.cz/" TargetMode="External"/><Relationship Id="rId1" Type="http://schemas.openxmlformats.org/officeDocument/2006/relationships/hyperlink" Target="https://coolors.co/" TargetMode="External"/><Relationship Id="rId6" Type="http://schemas.openxmlformats.org/officeDocument/2006/relationships/hyperlink" Target="https://autoprefixer.github.io/" TargetMode="External"/><Relationship Id="rId5" Type="http://schemas.openxmlformats.org/officeDocument/2006/relationships/hyperlink" Target="https://unsplash.com/" TargetMode="External"/><Relationship Id="rId4" Type="http://schemas.openxmlformats.org/officeDocument/2006/relationships/hyperlink" Target="https://www.pexels.com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ondra\AppData\Local\Temp\&#352;ablona%20MP-RP%202017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19AACDE981A43238B998FB293076125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531ED20E-30B7-4AA5-9694-E76B400A19AF}"/>
      </w:docPartPr>
      <w:docPartBody>
        <w:p w:rsidR="0012480C" w:rsidRDefault="007F33BE">
          <w:pPr>
            <w:pStyle w:val="019AACDE981A43238B998FB293076125"/>
          </w:pPr>
          <w:r w:rsidRPr="00DC335D">
            <w:rPr>
              <w:rStyle w:val="Zstupntext"/>
            </w:rPr>
            <w:t>[Autor]</w:t>
          </w:r>
        </w:p>
      </w:docPartBody>
    </w:docPart>
    <w:docPart>
      <w:docPartPr>
        <w:name w:val="7BC342D04B904A3999F8153058D34257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A5F0E6B5-C8A3-4808-8F02-034C275530F4}"/>
      </w:docPartPr>
      <w:docPartBody>
        <w:p w:rsidR="0012480C" w:rsidRDefault="007F33BE">
          <w:pPr>
            <w:pStyle w:val="7BC342D04B904A3999F8153058D34257"/>
          </w:pPr>
          <w:r w:rsidRPr="00DC335D">
            <w:rPr>
              <w:rStyle w:val="Zstupntext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3BE"/>
    <w:rsid w:val="0012480C"/>
    <w:rsid w:val="00511AEF"/>
    <w:rsid w:val="00534DF0"/>
    <w:rsid w:val="00700871"/>
    <w:rsid w:val="007F33BE"/>
    <w:rsid w:val="008C68B9"/>
    <w:rsid w:val="008F3F27"/>
    <w:rsid w:val="009D1A07"/>
    <w:rsid w:val="00A828FC"/>
    <w:rsid w:val="00EE6EB6"/>
    <w:rsid w:val="00FD4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Zstupntext">
    <w:name w:val="Placeholder Text"/>
    <w:basedOn w:val="Standardnpsmoodstavce"/>
    <w:uiPriority w:val="99"/>
    <w:semiHidden/>
    <w:rPr>
      <w:color w:val="808080"/>
    </w:rPr>
  </w:style>
  <w:style w:type="paragraph" w:customStyle="1" w:styleId="019AACDE981A43238B998FB293076125">
    <w:name w:val="019AACDE981A43238B998FB293076125"/>
  </w:style>
  <w:style w:type="paragraph" w:customStyle="1" w:styleId="7BC342D04B904A3999F8153058D34257">
    <w:name w:val="7BC342D04B904A3999F8153058D3425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– číselná reference" Version="1987">
  <b:Source>
    <b:Tag>Net21</b:Tag>
    <b:SourceType>DocumentFromInternetSite</b:SourceType>
    <b:Guid>{AB25535C-F076-46DA-9FE6-5939AE3F9510}</b:Guid>
    <b:Author>
      <b:Author>
        <b:Corporate>NetApplications.com</b:Corporate>
      </b:Author>
    </b:Author>
    <b:Title>Browser market share</b:Title>
    <b:InternetSiteTitle>NetMarketShare</b:InternetSiteTitle>
    <b:Year>2021</b:Year>
    <b:Month>duben</b:Month>
    <b:YearAccessed>2021</b:YearAccessed>
    <b:MonthAccessed>květen</b:MonthAccessed>
    <b:DayAccessed>29</b:DayAccessed>
    <b:URL>https://netmarketshare.com/?options=%7B%22filter%22%3A%7B%22%24and%22%3A%5B%7B%22deviceType%22%3A%7B%22%24in%22%3A%5B%22Desktop%2Flaptop%22%5D%7D%7D%5D%7D%2C%22dateLabel%22%3A%22Custom%22%2C%22attributes%22%3A%22share%22%2C%22group%22%3A%22browser%22%2C%2</b:URL>
    <b:RefOrder>17</b:RefOrder>
  </b:Source>
  <b:Source>
    <b:Tag>Can21</b:Tag>
    <b:SourceType>DocumentFromInternetSite</b:SourceType>
    <b:Guid>{048DE46D-5215-4913-81B7-3EE7395B4E7D}</b:Guid>
    <b:Title>Can I use... Support tables for HTML5, CSS3, etc</b:Title>
    <b:InternetSiteTitle>Can I use... Support tables for HTML5, CSS3, etc</b:InternetSiteTitle>
    <b:YearAccessed>2021</b:YearAccessed>
    <b:MonthAccessed>květen</b:MonthAccessed>
    <b:DayAccessed>29</b:DayAccessed>
    <b:URL>https://caniuse.com/?search=css%20flexbox</b:URL>
    <b:Author>
      <b:Author>
        <b:Corporate>caniuse.com</b:Corporate>
      </b:Author>
    </b:Author>
    <b:RefOrder>13</b:RefOrder>
  </b:Source>
  <b:Source>
    <b:Tag>Hyp20</b:Tag>
    <b:SourceType>DocumentFromInternetSite</b:SourceType>
    <b:Guid>{7309CACF-390A-4136-9B0F-62D17A880640}</b:Guid>
    <b:Title>Hypertext Markup Language - Wikipedie</b:Title>
    <b:InternetSiteTitle>Wikipedie, otevřená encyklopedie</b:InternetSiteTitle>
    <b:Year>2020</b:Year>
    <b:Month>listopad</b:Month>
    <b:Day>17</b:Day>
    <b:YearAccessed>2021</b:YearAccessed>
    <b:MonthAccessed>duben</b:MonthAccessed>
    <b:DayAccessed>29</b:DayAccessed>
    <b:URL>https://cs.wikipedia.org/wiki/Hypertext_Markup_Language</b:URL>
    <b:Author>
      <b:Author>
        <b:Corporate>Wikimedia Foundation</b:Corporate>
      </b:Author>
    </b:Author>
    <b:RefOrder>7</b:RefOrder>
  </b:Source>
  <b:Source>
    <b:Tag>INT17</b:Tag>
    <b:SourceType>DocumentFromInternetSite</b:SourceType>
    <b:Guid>{618178A0-C8BD-42E5-9F40-B66581E3834C}</b:Guid>
    <b:Author>
      <b:Author>
        <b:Corporate>INTERNET CZ, a. s.</b:Corporate>
      </b:Author>
    </b:Author>
    <b:Title>Přesměrování na https - FORPSI</b:Title>
    <b:InternetSiteTitle>Portal - FORPSI</b:InternetSiteTitle>
    <b:Year>2017</b:Year>
    <b:Month>březen</b:Month>
    <b:Day>23</b:Day>
    <b:YearAccessed>2021</b:YearAccessed>
    <b:MonthAccessed>květen</b:MonthAccessed>
    <b:DayAccessed>29</b:DayAccessed>
    <b:URL>https://support.forpsi.com/kb/a4003/presmerovani-na-https.aspx</b:URL>
    <b:RefOrder>19</b:RefOrder>
  </b:Source>
  <b:Source>
    <b:Tag>Res21</b:Tag>
    <b:SourceType>DocumentFromInternetSite</b:SourceType>
    <b:Guid>{7727E9F5-E54E-4EDD-8BBF-A4076C754F2D}</b:Guid>
    <b:Title>Responzivní web design - Wikipedie</b:Title>
    <b:InternetSiteTitle>Wikipedie, otevřená encyklopedie</b:InternetSiteTitle>
    <b:Year>2021</b:Year>
    <b:Month>leden</b:Month>
    <b:Day>21</b:Day>
    <b:YearAccessed>2021</b:YearAccessed>
    <b:MonthAccessed>duben</b:MonthAccessed>
    <b:DayAccessed>29</b:DayAccessed>
    <b:URL>https://cs.wikipedia.org/wiki/Responzivn%C3%AD_web_design</b:URL>
    <b:Author>
      <b:Author>
        <b:Corporate>Wikimedia Foundation</b:Corporate>
      </b:Author>
    </b:Author>
    <b:RefOrder>2</b:RefOrder>
  </b:Source>
  <b:Source>
    <b:Tag>Act21</b:Tag>
    <b:SourceType>DocumentFromInternetSite</b:SourceType>
    <b:Guid>{69794ADE-BC31-40A2-A352-DC489E3F35D7}</b:Guid>
    <b:Author>
      <b:Author>
        <b:Corporate>Active24</b:Corporate>
      </b:Author>
    </b:Author>
    <b:Title>Responzivní web: jak vypadá a proč ho mít | Active24</b:Title>
    <b:InternetSiteTitle>Active24</b:InternetSiteTitle>
    <b:YearAccessed>2021</b:YearAccessed>
    <b:MonthAccessed>duben</b:MonthAccessed>
    <b:DayAccessed>29</b:DayAccessed>
    <b:URL>https://www.active24.cz/jak-na-tvorbu-webu/tvorba-stranek-pokrocila/responzivni-web-jak-vypada-a-proc-ho-mit</b:URL>
    <b:RefOrder>1</b:RefOrder>
  </b:Source>
  <b:Source>
    <b:Tag>Sam21</b:Tag>
    <b:SourceType>DocumentFromInternetSite</b:SourceType>
    <b:Guid>{1B011F1F-6154-4592-BDAF-D4AFBB0A750E}</b:Guid>
    <b:Author>
      <b:Author>
        <b:NameList>
          <b:Person>
            <b:Last>Hél</b:Last>
            <b:First>Samuel</b:First>
          </b:Person>
        </b:NameList>
      </b:Author>
    </b:Author>
    <b:Title>Lekce 1 - Základní struktura HTML</b:Title>
    <b:InternetSiteTitle>itnetwork.cz</b:InternetSiteTitle>
    <b:YearAccessed>2021</b:YearAccessed>
    <b:MonthAccessed>duben</b:MonthAccessed>
    <b:DayAccessed>29</b:DayAccessed>
    <b:URL>https://www.itnetwork.cz/html-css/html5/zakladni-struktura-html</b:URL>
    <b:RefOrder>8</b:RefOrder>
  </b:Source>
  <b:Source>
    <b:Tag>Boh15</b:Tag>
    <b:SourceType>DocumentFromInternetSite</b:SourceType>
    <b:Guid>{623B6BC2-8A7B-4E5D-A668-CF4980156931}</b:Guid>
    <b:Author>
      <b:Author>
        <b:NameList>
          <b:Person>
            <b:Last>Jahoda</b:Last>
            <b:First>Bohumil</b:First>
          </b:Person>
        </b:NameList>
      </b:Author>
    </b:Author>
    <b:Title>BEM: způsob zápisu CSS</b:Title>
    <b:InternetSiteTitle>Je čas.cz – moderní tvorba webových stránek</b:InternetSiteTitle>
    <b:Year>2015</b:Year>
    <b:Month>duben</b:Month>
    <b:Day>03</b:Day>
    <b:YearAccessed>2021</b:YearAccessed>
    <b:MonthAccessed>květen</b:MonthAccessed>
    <b:DayAccessed>29</b:DayAccessed>
    <b:URL>https://jecas.cz/bem</b:URL>
    <b:RefOrder>12</b:RefOrder>
  </b:Source>
  <b:Source>
    <b:Tag>Boh13</b:Tag>
    <b:SourceType>DocumentFromInternetSite</b:SourceType>
    <b:Guid>{BD0A0469-2A5A-4496-A55F-0C4DCDD7AFF8}</b:Guid>
    <b:Author>
      <b:Author>
        <b:NameList>
          <b:Person>
            <b:Last>Jahoda</b:Last>
            <b:First>Bohumil</b:First>
          </b:Person>
        </b:NameList>
      </b:Author>
    </b:Author>
    <b:Title>CSS flex</b:Title>
    <b:InternetSiteTitle>Je čas.cz – moderní tvorba webových stránek</b:InternetSiteTitle>
    <b:Year>2013</b:Year>
    <b:Month>červen</b:Month>
    <b:Day>20</b:Day>
    <b:YearAccessed>2021</b:YearAccessed>
    <b:MonthAccessed>květen</b:MonthAccessed>
    <b:DayAccessed>29</b:DayAccessed>
    <b:URL>https://jecas.cz/flexbox</b:URL>
    <b:RefOrder>14</b:RefOrder>
  </b:Source>
  <b:Source>
    <b:Tag>Boh151</b:Tag>
    <b:SourceType>DocumentFromInternetSite</b:SourceType>
    <b:Guid>{812F14D7-066E-49DD-B442-D79F8622B347}</b:Guid>
    <b:Author>
      <b:Author>
        <b:NameList>
          <b:Person>
            <b:Last>Jahoda</b:Last>
            <b:First>Bohumil</b:First>
          </b:Person>
        </b:NameList>
      </b:Author>
    </b:Author>
    <b:Title>Posicování v CSS</b:Title>
    <b:InternetSiteTitle>Je čas.cz – moderní tvorba webových stránek</b:InternetSiteTitle>
    <b:Year>2015</b:Year>
    <b:Month>říjen</b:Month>
    <b:Day>06</b:Day>
    <b:YearAccessed>2021</b:YearAccessed>
    <b:MonthAccessed>květen</b:MonthAccessed>
    <b:DayAccessed>29</b:DayAccessed>
    <b:URL>https://jecas.cz/position</b:URL>
    <b:RefOrder>16</b:RefOrder>
  </b:Source>
  <b:Source>
    <b:Tag>Mar15</b:Tag>
    <b:SourceType>DocumentFromInternetSite</b:SourceType>
    <b:Guid>{F799A8BD-EF59-4990-932A-1F3CD378A767}</b:Guid>
    <b:Author>
      <b:Author>
        <b:NameList>
          <b:Person>
            <b:Last>Michálek</b:Last>
            <b:First>Martin</b:First>
          </b:Person>
        </b:NameList>
      </b:Author>
    </b:Author>
    <b:Title>Co je to „Mobile First“? Ale doopravdy</b:Title>
    <b:InternetSiteTitle>Vzhůru dolů – webová kodéřina ze všech stran</b:InternetSiteTitle>
    <b:Year>2015</b:Year>
    <b:Month>srpen</b:Month>
    <b:Day>22</b:Day>
    <b:YearAccessed>2021</b:YearAccessed>
    <b:MonthAccessed>květen</b:MonthAccessed>
    <b:DayAccessed>29</b:DayAccessed>
    <b:URL>https://www.vzhurudolu.cz/prirucka/mobile-first</b:URL>
    <b:RefOrder>5</b:RefOrder>
  </b:Source>
  <b:Source>
    <b:Tag>Mar19</b:Tag>
    <b:SourceType>DocumentFromInternetSite</b:SourceType>
    <b:Guid>{75AB89FB-F237-413A-A33B-B031CE077080}</b:Guid>
    <b:Author>
      <b:Author>
        <b:NameList>
          <b:Person>
            <b:Last>Michálek</b:Last>
            <b:First>Martin</b:First>
          </b:Person>
        </b:NameList>
      </b:Author>
    </b:Author>
    <b:Title>CSS Grid: Kompletní příručka všech vlastností (s příklady)</b:Title>
    <b:InternetSiteTitle>Vzhůru dolů – webová kodéřina ze všech stran</b:InternetSiteTitle>
    <b:Year>2019</b:Year>
    <b:Month>08</b:Month>
    <b:Day>únor</b:Day>
    <b:YearAccessed>2021</b:YearAccessed>
    <b:MonthAccessed>květen</b:MonthAccessed>
    <b:DayAccessed>29</b:DayAccessed>
    <b:URL>https://www.vzhurudolu.cz/prirucka/css-grid</b:URL>
    <b:RefOrder>15</b:RefOrder>
  </b:Source>
  <b:Source>
    <b:Tag>Mar13</b:Tag>
    <b:SourceType>DocumentFromInternetSite</b:SourceType>
    <b:Guid>{CA73C62B-B88C-49C2-A437-373E7C51C075}</b:Guid>
    <b:Author>
      <b:Author>
        <b:NameList>
          <b:Person>
            <b:Last>Michálek</b:Last>
            <b:First>Martin</b:First>
          </b:Person>
        </b:NameList>
      </b:Author>
    </b:Author>
    <b:Title>CSS3 Media Queries</b:Title>
    <b:InternetSiteTitle>Vzhůru dolů - webová kodéřina ze všech stran</b:InternetSiteTitle>
    <b:Year>2013</b:Year>
    <b:Month>srpen</b:Month>
    <b:Day>01</b:Day>
    <b:YearAccessed>2021</b:YearAccessed>
    <b:MonthAccessed>duben</b:MonthAccessed>
    <b:DayAccessed>29</b:DayAccessed>
    <b:URL>https://www.vzhurudolu.cz/prirucka/css3-media-queries</b:URL>
    <b:RefOrder>3</b:RefOrder>
  </b:Source>
  <b:Source>
    <b:Tag>Mar17</b:Tag>
    <b:SourceType>DocumentFromInternetSite</b:SourceType>
    <b:Guid>{D6DAC2F8-8D1B-46C9-90D2-E7F5F4DECF29}</b:Guid>
    <b:Author>
      <b:Author>
        <b:NameList>
          <b:Person>
            <b:Last>Michálek</b:Last>
            <b:First>Martin</b:First>
          </b:Person>
        </b:NameList>
      </b:Author>
    </b:Author>
    <b:Title>OOCSS: objektové psaní CSS</b:Title>
    <b:InternetSiteTitle>Vzhůru dolů - webová kodéřina ze všech stran</b:InternetSiteTitle>
    <b:Year>2017</b:Year>
    <b:Month>05</b:Month>
    <b:Day>listopad</b:Day>
    <b:YearAccessed>2021</b:YearAccessed>
    <b:MonthAccessed>duben</b:MonthAccessed>
    <b:DayAccessed>29</b:DayAccessed>
    <b:URL>https://www.vzhurudolu.cz/prirucka/oocss</b:URL>
    <b:RefOrder>10</b:RefOrder>
  </b:Source>
  <b:Source>
    <b:Tag>Noc21</b:Tag>
    <b:SourceType>DocumentFromInternetSite</b:SourceType>
    <b:Guid>{37A7AADF-CD96-42DF-863A-04DE1ABC8959}</b:Guid>
    <b:Author>
      <b:Author>
        <b:NameList>
          <b:Person>
            <b:Last>Nocik</b:Last>
          </b:Person>
        </b:NameList>
      </b:Author>
    </b:Author>
    <b:Title>Lekce 1 - Úvod do CSS 3</b:Title>
    <b:InternetSiteTitle>itnetwork.cz</b:InternetSiteTitle>
    <b:YearAccessed>2021</b:YearAccessed>
    <b:MonthAccessed>duben</b:MonthAccessed>
    <b:DayAccessed>29</b:DayAccessed>
    <b:URL>https://www.itnetwork.cz/html-css/css3/uvod-do-css3</b:URL>
    <b:RefOrder>9</b:RefOrder>
  </b:Source>
  <b:Source>
    <b:Tag>Jan20</b:Tag>
    <b:SourceType>DocumentFromInternetSite</b:SourceType>
    <b:Guid>{0CDB8433-50F5-4C1F-93B2-9503BB1F133A}</b:Guid>
    <b:Author>
      <b:Author>
        <b:NameList>
          <b:Person>
            <b:Last>Smrž</b:Last>
            <b:First>Jan</b:First>
          </b:Person>
        </b:NameList>
      </b:Author>
    </b:Author>
    <b:Title>Teorie BEM a OOCSS</b:Title>
    <b:InternetSiteTitle>BEM a OOCSS</b:InternetSiteTitle>
    <b:Year>2020</b:Year>
    <b:YearAccessed>2021</b:YearAccessed>
    <b:MonthAccessed>květen</b:MonthAccessed>
    <b:DayAccessed>29</b:DayAccessed>
    <b:URL>http://home.pf.jcu.cz/~smrzja02/bemoocss.html</b:URL>
    <b:RefOrder>11</b:RefOrder>
  </b:Source>
  <b:Source>
    <b:Tag>HTa21</b:Tag>
    <b:SourceType>DocumentFromInternetSite</b:SourceType>
    <b:Guid>{35B4D424-7A86-40C5-A7A1-A43EF2A1911D}</b:Guid>
    <b:Author>
      <b:Author>
        <b:NameList>
          <b:Person>
            <b:Last>Tankovska</b:Last>
            <b:First>H.</b:First>
          </b:Person>
        </b:NameList>
      </b:Author>
    </b:Author>
    <b:Title>Facebook users reach by device 2021 | Statista</b:Title>
    <b:InternetSiteTitle>Statista - The Statistics Portal for Market Data, Market Research and Market Studies</b:InternetSiteTitle>
    <b:Year>2021</b:Year>
    <b:Month>únor</b:Month>
    <b:Day>9</b:Day>
    <b:YearAccessed>2021</b:YearAccessed>
    <b:MonthAccessed>květen</b:MonthAccessed>
    <b:DayAccessed>29</b:DayAccessed>
    <b:URL>https://www.statista.com/statistics/377808/distribution-of-facebook-users-by-device/</b:URL>
    <b:RefOrder>4</b:RefOrder>
  </b:Source>
  <b:Source>
    <b:Tag>Mil18</b:Tag>
    <b:SourceType>DocumentFromInternetSite</b:SourceType>
    <b:Guid>{9FB67628-91B6-487D-9AC2-4298B02A1936}</b:Guid>
    <b:Author>
      <b:Author>
        <b:NameList>
          <b:Person>
            <b:Last>Zeman</b:Last>
            <b:First>Milan</b:First>
          </b:Person>
        </b:NameList>
      </b:Author>
    </b:Author>
    <b:Title>Průvodce Google Analytics pro začátečníky</b:Title>
    <b:InternetSiteTitle>MůjSvětMarketingu.cz</b:InternetSiteTitle>
    <b:Year>2018</b:Year>
    <b:Month>12</b:Month>
    <b:Day>květen</b:Day>
    <b:YearAccessed>2021</b:YearAccessed>
    <b:MonthAccessed>květen</b:MonthAccessed>
    <b:DayAccessed>29</b:DayAccessed>
    <b:URL>https://mujsvetmarketingu.cz/digitalni-marketing/pruvodce-google-analytics-pro-zacatecniky/</b:URL>
    <b:RefOrder>20</b:RefOrder>
  </b:Source>
  <b:Source>
    <b:Tag>Wik211</b:Tag>
    <b:SourceType>DocumentFromInternetSite</b:SourceType>
    <b:Guid>{BCB93170-8FD8-45BF-895F-7BAE400665F3}</b:Guid>
    <b:Author>
      <b:Author>
        <b:Corporate>Wikimedia Foundation</b:Corporate>
      </b:Author>
    </b:Author>
    <b:Title>Optimalizace pro vyhledávače - Wikipedie</b:Title>
    <b:InternetSiteTitle>Wikipedie, otevřená encyklopedie</b:InternetSiteTitle>
    <b:Year>2021</b:Year>
    <b:Month>květen</b:Month>
    <b:Day>31</b:Day>
    <b:YearAccessed>2021</b:YearAccessed>
    <b:MonthAccessed>červen</b:MonthAccessed>
    <b:DayAccessed>1</b:DayAccessed>
    <b:URL>https://cs.wikipedia.org/wiki/Optimalizace_pro_vyhled%C3%A1va%C4%8De</b:URL>
    <b:RefOrder>23</b:RefOrder>
  </b:Source>
  <b:Source>
    <b:Tag>Tom19</b:Tag>
    <b:SourceType>DocumentFromInternetSite</b:SourceType>
    <b:Guid>{FEE9D8F7-C4BA-4A4E-BC27-A40CC5291DFF}</b:Guid>
    <b:Author>
      <b:Author>
        <b:NameList>
          <b:Person>
            <b:Last>Bada</b:Last>
            <b:First>Tomáš</b:First>
          </b:Person>
        </b:NameList>
      </b:Author>
    </b:Author>
    <b:Title>Co znamená SEO a jak funguje?</b:Title>
    <b:InternetSiteTitle>Výroba webových stránek - Tomáš Bada</b:InternetSiteTitle>
    <b:Year>2019</b:Year>
    <b:Month>srpen</b:Month>
    <b:Day>20</b:Day>
    <b:YearAccessed>2021</b:YearAccessed>
    <b:MonthAccessed>červen</b:MonthAccessed>
    <b:DayAccessed>1</b:DayAccessed>
    <b:URL>https://www.vyrobawebu.cz/seo-optimalizace-2/co-znamena-seo-a-jak-funguje/</b:URL>
    <b:RefOrder>22</b:RefOrder>
  </b:Source>
  <b:Source>
    <b:Tag>Sco21</b:Tag>
    <b:SourceType>DocumentFromInternetSite</b:SourceType>
    <b:Guid>{66543082-3716-4E20-B395-CA6A5D0515E5}</b:Guid>
    <b:Author>
      <b:Author>
        <b:NameList>
          <b:Person>
            <b:Last>Blake</b:Last>
            <b:First>Scott</b:First>
          </b:Person>
        </b:NameList>
      </b:Author>
    </b:Author>
    <b:Title>Scott Blake (@sunburned_surveyor) | Unsplash Photo Community</b:Title>
    <b:InternetSiteTitle>Beautiful Free Images &amp; Pictures | Unsplash</b:InternetSiteTitle>
    <b:Year>2021</b:Year>
    <b:Month>leden</b:Month>
    <b:Day>8</b:Day>
    <b:YearAccessed>2021</b:YearAccessed>
    <b:MonthAccessed>červen</b:MonthAccessed>
    <b:DayAccessed>1</b:DayAccessed>
    <b:URL>https://unsplash.com/photos/Y_Nykd_fDFM</b:URL>
    <b:RefOrder>6</b:RefOrder>
  </b:Source>
  <b:Source>
    <b:Tag>Vla21</b:Tag>
    <b:SourceType>DocumentFromInternetSite</b:SourceType>
    <b:Guid>{0703BEB7-3746-4E88-B204-1E76E03DF9B5}</b:Guid>
    <b:Author>
      <b:Author>
        <b:Corporate>Google</b:Corporate>
      </b:Author>
    </b:Author>
    <b:Title>Analytics | Domovská stránka</b:Title>
    <b:InternetSiteTitle>Analytics</b:InternetSiteTitle>
    <b:YearAccessed>2021</b:YearAccessed>
    <b:MonthAccessed>červen</b:MonthAccessed>
    <b:DayAccessed>1</b:DayAccessed>
    <b:URL>https://analytics.google.com/analytics/web/#/</b:URL>
    <b:Comments>Vlastní screenshot</b:Comments>
    <b:RefOrder>21</b:RefOrder>
  </b:Source>
  <b:Source>
    <b:Tag>INT21</b:Tag>
    <b:SourceType>DocumentFromInternetSite</b:SourceType>
    <b:Guid>{24239F5B-2FFB-449D-8165-BE607AD04D9C}</b:Guid>
    <b:Author>
      <b:Author>
        <b:Corporate>INTERNET CZ, a. s.</b:Corporate>
      </b:Author>
    </b:Author>
    <b:Title>Administrace pro zákazníky | FORPSI.COM</b:Title>
    <b:InternetSiteTitle>Cenově výhodné domény, webhosting a servery | FORPSI.COM</b:InternetSiteTitle>
    <b:YearAccessed>2021</b:YearAccessed>
    <b:MonthAccessed>červen</b:MonthAccessed>
    <b:DayAccessed>1</b:DayAccessed>
    <b:URL>https://admin.forpsi.com/</b:URL>
    <b:Comments>Vlastní screenshot</b:Comments>
    <b:RefOrder>18</b:RefOrder>
  </b:Source>
</b:Sources>
</file>

<file path=customXml/itemProps1.xml><?xml version="1.0" encoding="utf-8"?>
<ds:datastoreItem xmlns:ds="http://schemas.openxmlformats.org/officeDocument/2006/customXml" ds:itemID="{73D96BEA-F783-4BB2-AA15-5710A4AB38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Šablona MP-RP 2017.dotx</Template>
  <TotalTime>399</TotalTime>
  <Pages>29</Pages>
  <Words>4884</Words>
  <Characters>27839</Characters>
  <Application>Microsoft Office Word</Application>
  <DocSecurity>0</DocSecurity>
  <Lines>231</Lines>
  <Paragraphs>65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Tvorba a nasazení webu Geoline CZ</vt:lpstr>
    </vt:vector>
  </TitlesOfParts>
  <Company>SPŠSE a VOŠ</Company>
  <LinksUpToDate>false</LinksUpToDate>
  <CharactersWithSpaces>32658</CharactersWithSpaces>
  <SharedDoc>false</SharedDoc>
  <HLinks>
    <vt:vector size="72" baseType="variant">
      <vt:variant>
        <vt:i4>4325407</vt:i4>
      </vt:variant>
      <vt:variant>
        <vt:i4>72</vt:i4>
      </vt:variant>
      <vt:variant>
        <vt:i4>0</vt:i4>
      </vt:variant>
      <vt:variant>
        <vt:i4>5</vt:i4>
      </vt:variant>
      <vt:variant>
        <vt:lpwstr>http://cs.wikipedia.org/w/index.php?title=St%C5%99edn%C3%AD_pr%C5%AFmyslov%C3%A1_%C5%A1kola_strojn%C3%AD_a_elektrotechnick%C3%A1_a_Vy%C5%A1%C5%A1%C3%AD_odborn%C3%A1_%C5%A1kola_Liberec&amp;oldid=5808505</vt:lpwstr>
      </vt:variant>
      <vt:variant>
        <vt:lpwstr/>
      </vt:variant>
      <vt:variant>
        <vt:i4>1769527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_Toc286558690</vt:lpwstr>
      </vt:variant>
      <vt:variant>
        <vt:i4>1703991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_Toc286558689</vt:lpwstr>
      </vt:variant>
      <vt:variant>
        <vt:i4>1703991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_Toc286558688</vt:lpwstr>
      </vt:variant>
      <vt:variant>
        <vt:i4>1703991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_Toc286558687</vt:lpwstr>
      </vt:variant>
      <vt:variant>
        <vt:i4>1703991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_Toc286558686</vt:lpwstr>
      </vt:variant>
      <vt:variant>
        <vt:i4>1703991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_Toc286558685</vt:lpwstr>
      </vt:variant>
      <vt:variant>
        <vt:i4>1703991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_Toc286558684</vt:lpwstr>
      </vt:variant>
      <vt:variant>
        <vt:i4>1703991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_Toc286558683</vt:lpwstr>
      </vt:variant>
      <vt:variant>
        <vt:i4>1703991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_Toc286558682</vt:lpwstr>
      </vt:variant>
      <vt:variant>
        <vt:i4>1703991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_Toc286558681</vt:lpwstr>
      </vt:variant>
      <vt:variant>
        <vt:i4>1703991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_Toc286558680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Tvorba a nasazení webu Geoline CZ</dc:title>
  <dc:creator>Ondřej Svoboda</dc:creator>
  <cp:lastModifiedBy>Svoboda Ondřej (2018)</cp:lastModifiedBy>
  <cp:revision>102</cp:revision>
  <cp:lastPrinted>2021-06-01T22:38:00Z</cp:lastPrinted>
  <dcterms:created xsi:type="dcterms:W3CDTF">2021-06-01T15:44:00Z</dcterms:created>
  <dcterms:modified xsi:type="dcterms:W3CDTF">2021-06-01T22:38:00Z</dcterms:modified>
</cp:coreProperties>
</file>